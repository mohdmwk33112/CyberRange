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70503" w14:textId="77777777" w:rsidR="00CF181E" w:rsidRPr="00CF181E" w:rsidRDefault="00CF181E" w:rsidP="00F13ACA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CF181E">
        <w:rPr>
          <w:rFonts w:ascii="Times New Roman" w:hAnsi="Times New Roman" w:cs="Times New Roman"/>
          <w:b/>
          <w:bCs/>
          <w:kern w:val="36"/>
          <w:sz w:val="48"/>
          <w:szCs w:val="48"/>
        </w:rPr>
        <w:t>CyberRange</w:t>
      </w:r>
      <w:proofErr w:type="spellEnd"/>
      <w:r w:rsidRPr="00CF181E">
        <w:rPr>
          <w:rFonts w:ascii="Times New Roman" w:hAnsi="Times New Roman" w:cs="Times New Roman"/>
          <w:b/>
          <w:bCs/>
          <w:kern w:val="36"/>
          <w:sz w:val="48"/>
          <w:szCs w:val="48"/>
        </w:rPr>
        <w:t xml:space="preserve"> Platform - Detailed Test Plan</w:t>
      </w:r>
    </w:p>
    <w:p w14:paraId="6D3814C9" w14:textId="77777777" w:rsidR="00CF181E" w:rsidRPr="00CF181E" w:rsidRDefault="00CF181E" w:rsidP="00F13ACA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</w:rPr>
      </w:pPr>
      <w:r w:rsidRPr="00CF181E">
        <w:rPr>
          <w:rFonts w:ascii="Times New Roman" w:hAnsi="Times New Roman" w:cs="Times New Roman"/>
          <w:b/>
          <w:bCs/>
          <w:kern w:val="0"/>
          <w:sz w:val="36"/>
          <w:szCs w:val="36"/>
        </w:rPr>
        <w:t>Document Control</w:t>
      </w:r>
    </w:p>
    <w:tbl>
      <w:tblPr>
        <w:tblW w:w="864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5"/>
        <w:gridCol w:w="4674"/>
      </w:tblGrid>
      <w:tr w:rsidR="00CF181E" w:rsidRPr="00CF181E" w14:paraId="10738884" w14:textId="77777777" w:rsidTr="00CF181E">
        <w:trPr>
          <w:trHeight w:val="28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8254EA" w14:textId="77777777" w:rsidR="00CF181E" w:rsidRPr="00CF181E" w:rsidRDefault="00CF181E" w:rsidP="00F13ACA">
            <w:pPr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2004C14" w14:textId="77777777" w:rsidR="00CF181E" w:rsidRPr="00CF181E" w:rsidRDefault="00CF181E" w:rsidP="00F13ACA">
            <w:pPr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</w:rPr>
              <w:t>Details</w:t>
            </w:r>
          </w:p>
        </w:tc>
      </w:tr>
      <w:tr w:rsidR="00CF181E" w:rsidRPr="00CF181E" w14:paraId="57EE956D" w14:textId="77777777" w:rsidTr="00CF181E">
        <w:trPr>
          <w:trHeight w:val="293"/>
          <w:tblCellSpacing w:w="15" w:type="dxa"/>
        </w:trPr>
        <w:tc>
          <w:tcPr>
            <w:tcW w:w="0" w:type="auto"/>
            <w:vAlign w:val="center"/>
            <w:hideMark/>
          </w:tcPr>
          <w:p w14:paraId="3B48DD23" w14:textId="77777777" w:rsidR="00CF181E" w:rsidRPr="00CF181E" w:rsidRDefault="00CF181E" w:rsidP="00F13ACA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</w:rPr>
              <w:t>Project Name</w:t>
            </w:r>
          </w:p>
        </w:tc>
        <w:tc>
          <w:tcPr>
            <w:tcW w:w="0" w:type="auto"/>
            <w:vAlign w:val="center"/>
            <w:hideMark/>
          </w:tcPr>
          <w:p w14:paraId="75584F7E" w14:textId="77777777" w:rsidR="00CF181E" w:rsidRPr="00CF181E" w:rsidRDefault="00CF181E" w:rsidP="00F13ACA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proofErr w:type="spellStart"/>
            <w:r w:rsidRPr="00CF181E">
              <w:rPr>
                <w:rFonts w:ascii="Times New Roman" w:hAnsi="Times New Roman" w:cs="Times New Roman"/>
                <w:kern w:val="0"/>
                <w:sz w:val="24"/>
                <w:szCs w:val="24"/>
              </w:rPr>
              <w:t>CyberRange</w:t>
            </w:r>
            <w:proofErr w:type="spellEnd"/>
            <w:r w:rsidRPr="00CF181E">
              <w:rPr>
                <w:rFonts w:ascii="Times New Roman" w:hAnsi="Times New Roman" w:cs="Times New Roman"/>
                <w:kern w:val="0"/>
                <w:sz w:val="24"/>
                <w:szCs w:val="24"/>
              </w:rPr>
              <w:t xml:space="preserve"> System</w:t>
            </w:r>
          </w:p>
        </w:tc>
      </w:tr>
      <w:tr w:rsidR="00CF181E" w:rsidRPr="00CF181E" w14:paraId="7657BF96" w14:textId="77777777" w:rsidTr="00CF181E">
        <w:trPr>
          <w:trHeight w:val="280"/>
          <w:tblCellSpacing w:w="15" w:type="dxa"/>
        </w:trPr>
        <w:tc>
          <w:tcPr>
            <w:tcW w:w="0" w:type="auto"/>
            <w:vAlign w:val="center"/>
            <w:hideMark/>
          </w:tcPr>
          <w:p w14:paraId="76E74BCA" w14:textId="77777777" w:rsidR="00CF181E" w:rsidRPr="00CF181E" w:rsidRDefault="00CF181E" w:rsidP="00F13ACA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</w:rPr>
              <w:t>Document Type</w:t>
            </w:r>
          </w:p>
        </w:tc>
        <w:tc>
          <w:tcPr>
            <w:tcW w:w="0" w:type="auto"/>
            <w:vAlign w:val="center"/>
            <w:hideMark/>
          </w:tcPr>
          <w:p w14:paraId="22537261" w14:textId="77777777" w:rsidR="00CF181E" w:rsidRPr="00CF181E" w:rsidRDefault="00CF181E" w:rsidP="00F13ACA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kern w:val="0"/>
                <w:sz w:val="24"/>
                <w:szCs w:val="24"/>
              </w:rPr>
              <w:t>Detailed Test Plan (DTP)</w:t>
            </w:r>
          </w:p>
        </w:tc>
      </w:tr>
      <w:tr w:rsidR="00CF181E" w:rsidRPr="00CF181E" w14:paraId="63F5383B" w14:textId="77777777" w:rsidTr="00CF181E">
        <w:trPr>
          <w:trHeight w:val="280"/>
          <w:tblCellSpacing w:w="15" w:type="dxa"/>
        </w:trPr>
        <w:tc>
          <w:tcPr>
            <w:tcW w:w="0" w:type="auto"/>
            <w:vAlign w:val="center"/>
            <w:hideMark/>
          </w:tcPr>
          <w:p w14:paraId="1F5DE138" w14:textId="77777777" w:rsidR="00CF181E" w:rsidRPr="00CF181E" w:rsidRDefault="00CF181E" w:rsidP="00F13ACA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6F95E168" w14:textId="77777777" w:rsidR="00CF181E" w:rsidRPr="00CF181E" w:rsidRDefault="00CF181E" w:rsidP="00F13ACA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kern w:val="0"/>
                <w:sz w:val="24"/>
                <w:szCs w:val="24"/>
              </w:rPr>
              <w:t>1.0</w:t>
            </w:r>
          </w:p>
        </w:tc>
      </w:tr>
      <w:tr w:rsidR="00CF181E" w:rsidRPr="00CF181E" w14:paraId="6BA1B5EA" w14:textId="77777777" w:rsidTr="00CF181E">
        <w:trPr>
          <w:trHeight w:val="280"/>
          <w:tblCellSpacing w:w="15" w:type="dxa"/>
        </w:trPr>
        <w:tc>
          <w:tcPr>
            <w:tcW w:w="0" w:type="auto"/>
            <w:vAlign w:val="center"/>
            <w:hideMark/>
          </w:tcPr>
          <w:p w14:paraId="517B2D8A" w14:textId="77777777" w:rsidR="00CF181E" w:rsidRPr="00CF181E" w:rsidRDefault="00CF181E" w:rsidP="00F13ACA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D8ED581" w14:textId="77777777" w:rsidR="00CF181E" w:rsidRPr="00CF181E" w:rsidRDefault="00CF181E" w:rsidP="00F13ACA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kern w:val="0"/>
                <w:sz w:val="24"/>
                <w:szCs w:val="24"/>
              </w:rPr>
              <w:t>Draft</w:t>
            </w:r>
          </w:p>
        </w:tc>
      </w:tr>
      <w:tr w:rsidR="00CF181E" w:rsidRPr="00CF181E" w14:paraId="0A46BB4B" w14:textId="77777777" w:rsidTr="00CF181E">
        <w:trPr>
          <w:trHeight w:val="280"/>
          <w:tblCellSpacing w:w="15" w:type="dxa"/>
        </w:trPr>
        <w:tc>
          <w:tcPr>
            <w:tcW w:w="0" w:type="auto"/>
            <w:vAlign w:val="center"/>
            <w:hideMark/>
          </w:tcPr>
          <w:p w14:paraId="35CCBC2F" w14:textId="77777777" w:rsidR="00CF181E" w:rsidRPr="00CF181E" w:rsidRDefault="00CF181E" w:rsidP="00F13ACA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</w:rPr>
              <w:t>Revision</w:t>
            </w:r>
          </w:p>
        </w:tc>
        <w:tc>
          <w:tcPr>
            <w:tcW w:w="0" w:type="auto"/>
            <w:vAlign w:val="center"/>
            <w:hideMark/>
          </w:tcPr>
          <w:p w14:paraId="0A5C1964" w14:textId="77777777" w:rsidR="00CF181E" w:rsidRPr="00CF181E" w:rsidRDefault="00CF181E" w:rsidP="00F13ACA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kern w:val="0"/>
                <w:sz w:val="24"/>
                <w:szCs w:val="24"/>
              </w:rPr>
              <w:t>1</w:t>
            </w:r>
          </w:p>
        </w:tc>
      </w:tr>
      <w:tr w:rsidR="00CF181E" w:rsidRPr="00CF181E" w14:paraId="0E3E39E0" w14:textId="77777777" w:rsidTr="00CF181E">
        <w:trPr>
          <w:trHeight w:val="280"/>
          <w:tblCellSpacing w:w="15" w:type="dxa"/>
        </w:trPr>
        <w:tc>
          <w:tcPr>
            <w:tcW w:w="0" w:type="auto"/>
            <w:vAlign w:val="center"/>
            <w:hideMark/>
          </w:tcPr>
          <w:p w14:paraId="568BD4EE" w14:textId="77777777" w:rsidR="00CF181E" w:rsidRPr="00CF181E" w:rsidRDefault="00CF181E" w:rsidP="00F13ACA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</w:rPr>
              <w:t>Document Owner</w:t>
            </w:r>
          </w:p>
        </w:tc>
        <w:tc>
          <w:tcPr>
            <w:tcW w:w="0" w:type="auto"/>
            <w:vAlign w:val="center"/>
            <w:hideMark/>
          </w:tcPr>
          <w:p w14:paraId="4D74A080" w14:textId="77777777" w:rsidR="00CF181E" w:rsidRPr="00CF181E" w:rsidRDefault="00CF181E" w:rsidP="00F13ACA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proofErr w:type="spellStart"/>
            <w:r w:rsidRPr="00CF181E">
              <w:rPr>
                <w:rFonts w:ascii="Times New Roman" w:hAnsi="Times New Roman" w:cs="Times New Roman"/>
                <w:kern w:val="0"/>
                <w:sz w:val="24"/>
                <w:szCs w:val="24"/>
              </w:rPr>
              <w:t>CyberRange</w:t>
            </w:r>
            <w:proofErr w:type="spellEnd"/>
            <w:r w:rsidRPr="00CF181E">
              <w:rPr>
                <w:rFonts w:ascii="Times New Roman" w:hAnsi="Times New Roman" w:cs="Times New Roman"/>
                <w:kern w:val="0"/>
                <w:sz w:val="24"/>
                <w:szCs w:val="24"/>
              </w:rPr>
              <w:t xml:space="preserve"> Team</w:t>
            </w:r>
          </w:p>
        </w:tc>
      </w:tr>
      <w:tr w:rsidR="00CF181E" w:rsidRPr="00CF181E" w14:paraId="045E4CC0" w14:textId="77777777" w:rsidTr="00CF181E">
        <w:trPr>
          <w:trHeight w:val="293"/>
          <w:tblCellSpacing w:w="15" w:type="dxa"/>
        </w:trPr>
        <w:tc>
          <w:tcPr>
            <w:tcW w:w="0" w:type="auto"/>
            <w:vAlign w:val="center"/>
            <w:hideMark/>
          </w:tcPr>
          <w:p w14:paraId="043F0505" w14:textId="77777777" w:rsidR="00CF181E" w:rsidRPr="00CF181E" w:rsidRDefault="00CF181E" w:rsidP="00F13ACA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</w:rPr>
              <w:t>Document Author</w:t>
            </w:r>
          </w:p>
        </w:tc>
        <w:tc>
          <w:tcPr>
            <w:tcW w:w="0" w:type="auto"/>
            <w:vAlign w:val="center"/>
            <w:hideMark/>
          </w:tcPr>
          <w:p w14:paraId="00B03E9A" w14:textId="77777777" w:rsidR="00CF181E" w:rsidRPr="00CF181E" w:rsidRDefault="00CF181E" w:rsidP="00F13ACA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kern w:val="0"/>
                <w:sz w:val="24"/>
                <w:szCs w:val="24"/>
              </w:rPr>
              <w:t>QA Team</w:t>
            </w:r>
          </w:p>
        </w:tc>
      </w:tr>
      <w:tr w:rsidR="00CF181E" w:rsidRPr="00CF181E" w14:paraId="5C8F5B07" w14:textId="77777777" w:rsidTr="00CF181E">
        <w:trPr>
          <w:trHeight w:val="280"/>
          <w:tblCellSpacing w:w="15" w:type="dxa"/>
        </w:trPr>
        <w:tc>
          <w:tcPr>
            <w:tcW w:w="0" w:type="auto"/>
            <w:vAlign w:val="center"/>
            <w:hideMark/>
          </w:tcPr>
          <w:p w14:paraId="30B31B13" w14:textId="77777777" w:rsidR="00CF181E" w:rsidRPr="00CF181E" w:rsidRDefault="00CF181E" w:rsidP="00F13ACA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</w:rPr>
              <w:t>Document Reviewer</w:t>
            </w:r>
          </w:p>
        </w:tc>
        <w:tc>
          <w:tcPr>
            <w:tcW w:w="0" w:type="auto"/>
            <w:vAlign w:val="center"/>
            <w:hideMark/>
          </w:tcPr>
          <w:p w14:paraId="62226526" w14:textId="77777777" w:rsidR="00CF181E" w:rsidRPr="00CF181E" w:rsidRDefault="00CF181E" w:rsidP="00F13ACA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kern w:val="0"/>
                <w:sz w:val="24"/>
                <w:szCs w:val="24"/>
              </w:rPr>
              <w:t>Project Manager</w:t>
            </w:r>
          </w:p>
        </w:tc>
      </w:tr>
      <w:tr w:rsidR="00CF181E" w:rsidRPr="00CF181E" w14:paraId="74DD91FD" w14:textId="77777777" w:rsidTr="00CF181E">
        <w:trPr>
          <w:trHeight w:val="280"/>
          <w:tblCellSpacing w:w="15" w:type="dxa"/>
        </w:trPr>
        <w:tc>
          <w:tcPr>
            <w:tcW w:w="0" w:type="auto"/>
            <w:vAlign w:val="center"/>
            <w:hideMark/>
          </w:tcPr>
          <w:p w14:paraId="02A3F337" w14:textId="77777777" w:rsidR="00CF181E" w:rsidRPr="00CF181E" w:rsidRDefault="00CF181E" w:rsidP="00F13ACA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</w:rPr>
              <w:t>Last Modified</w:t>
            </w:r>
          </w:p>
        </w:tc>
        <w:tc>
          <w:tcPr>
            <w:tcW w:w="0" w:type="auto"/>
            <w:vAlign w:val="center"/>
            <w:hideMark/>
          </w:tcPr>
          <w:p w14:paraId="66B62606" w14:textId="77777777" w:rsidR="00CF181E" w:rsidRPr="00CF181E" w:rsidRDefault="00CF181E" w:rsidP="00F13ACA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kern w:val="0"/>
                <w:sz w:val="24"/>
                <w:szCs w:val="24"/>
              </w:rPr>
              <w:t>January 4, 2026</w:t>
            </w:r>
          </w:p>
        </w:tc>
      </w:tr>
      <w:tr w:rsidR="00CF181E" w:rsidRPr="00CF181E" w14:paraId="6CD740B1" w14:textId="77777777" w:rsidTr="00CF181E">
        <w:trPr>
          <w:trHeight w:val="280"/>
          <w:tblCellSpacing w:w="15" w:type="dxa"/>
        </w:trPr>
        <w:tc>
          <w:tcPr>
            <w:tcW w:w="0" w:type="auto"/>
            <w:vAlign w:val="center"/>
            <w:hideMark/>
          </w:tcPr>
          <w:p w14:paraId="733697A2" w14:textId="77777777" w:rsidR="00CF181E" w:rsidRPr="00CF181E" w:rsidRDefault="00CF181E" w:rsidP="00F13ACA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</w:rPr>
              <w:t>Print Date</w:t>
            </w:r>
          </w:p>
        </w:tc>
        <w:tc>
          <w:tcPr>
            <w:tcW w:w="0" w:type="auto"/>
            <w:vAlign w:val="center"/>
            <w:hideMark/>
          </w:tcPr>
          <w:p w14:paraId="10642474" w14:textId="77777777" w:rsidR="00CF181E" w:rsidRPr="00CF181E" w:rsidRDefault="00CF181E" w:rsidP="00F13ACA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kern w:val="0"/>
                <w:sz w:val="24"/>
                <w:szCs w:val="24"/>
              </w:rPr>
              <w:t>January 4, 2026</w:t>
            </w:r>
          </w:p>
        </w:tc>
      </w:tr>
    </w:tbl>
    <w:p w14:paraId="18D9BC3E" w14:textId="1882E871" w:rsidR="00CF181E" w:rsidRPr="00CF181E" w:rsidRDefault="00CF181E" w:rsidP="00F13ACA">
      <w:pPr>
        <w:rPr>
          <w:rFonts w:ascii="Times New Roman" w:hAnsi="Times New Roman" w:cs="Times New Roman"/>
          <w:kern w:val="0"/>
          <w:sz w:val="24"/>
          <w:szCs w:val="24"/>
        </w:rPr>
      </w:pPr>
    </w:p>
    <w:p w14:paraId="74174666" w14:textId="77777777" w:rsidR="00CF181E" w:rsidRPr="00CF181E" w:rsidRDefault="00CF181E" w:rsidP="00F13ACA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</w:rPr>
      </w:pPr>
      <w:r w:rsidRPr="00CF181E">
        <w:rPr>
          <w:rFonts w:ascii="Times New Roman" w:hAnsi="Times New Roman" w:cs="Times New Roman"/>
          <w:b/>
          <w:bCs/>
          <w:kern w:val="0"/>
          <w:sz w:val="36"/>
          <w:szCs w:val="36"/>
        </w:rPr>
        <w:t>Document History</w:t>
      </w:r>
    </w:p>
    <w:p w14:paraId="3BF4B9E1" w14:textId="77777777" w:rsidR="00CF181E" w:rsidRPr="00CF181E" w:rsidRDefault="00CF181E" w:rsidP="00F13ACA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</w:rPr>
      </w:pPr>
      <w:r w:rsidRPr="00CF181E">
        <w:rPr>
          <w:rFonts w:ascii="Times New Roman" w:hAnsi="Times New Roman" w:cs="Times New Roman"/>
          <w:b/>
          <w:bCs/>
          <w:kern w:val="0"/>
          <w:sz w:val="27"/>
          <w:szCs w:val="27"/>
        </w:rPr>
        <w:t>Revision History</w:t>
      </w:r>
    </w:p>
    <w:tbl>
      <w:tblPr>
        <w:tblW w:w="9687" w:type="dxa"/>
        <w:tblCellSpacing w:w="15" w:type="dxa"/>
        <w:tblInd w:w="3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5"/>
        <w:gridCol w:w="1810"/>
        <w:gridCol w:w="5361"/>
        <w:gridCol w:w="1521"/>
      </w:tblGrid>
      <w:tr w:rsidR="00CF181E" w:rsidRPr="00CF181E" w14:paraId="5996E992" w14:textId="77777777" w:rsidTr="00F13ACA">
        <w:trPr>
          <w:trHeight w:val="27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8BCC46" w14:textId="77777777" w:rsidR="00CF181E" w:rsidRPr="00CF181E" w:rsidRDefault="00CF181E" w:rsidP="00F13ACA">
            <w:pPr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2C28639C" w14:textId="77777777" w:rsidR="00CF181E" w:rsidRPr="00CF181E" w:rsidRDefault="00CF181E" w:rsidP="00F13ACA">
            <w:pPr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</w:rPr>
              <w:t>Revision Date</w:t>
            </w:r>
          </w:p>
        </w:tc>
        <w:tc>
          <w:tcPr>
            <w:tcW w:w="0" w:type="auto"/>
            <w:vAlign w:val="center"/>
            <w:hideMark/>
          </w:tcPr>
          <w:p w14:paraId="24822AC5" w14:textId="77777777" w:rsidR="00CF181E" w:rsidRPr="00CF181E" w:rsidRDefault="00CF181E" w:rsidP="00F13ACA">
            <w:pPr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</w:rPr>
              <w:t>Summary of Changes</w:t>
            </w:r>
          </w:p>
        </w:tc>
        <w:tc>
          <w:tcPr>
            <w:tcW w:w="0" w:type="auto"/>
            <w:vAlign w:val="center"/>
            <w:hideMark/>
          </w:tcPr>
          <w:p w14:paraId="30AF8BE7" w14:textId="77777777" w:rsidR="00CF181E" w:rsidRPr="00CF181E" w:rsidRDefault="00CF181E" w:rsidP="00F13ACA">
            <w:pPr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</w:rPr>
              <w:t>Changed By</w:t>
            </w:r>
          </w:p>
        </w:tc>
      </w:tr>
      <w:tr w:rsidR="00CF181E" w:rsidRPr="00CF181E" w14:paraId="5EE2DF12" w14:textId="77777777" w:rsidTr="00F13ACA">
        <w:trPr>
          <w:trHeight w:val="289"/>
          <w:tblCellSpacing w:w="15" w:type="dxa"/>
        </w:trPr>
        <w:tc>
          <w:tcPr>
            <w:tcW w:w="0" w:type="auto"/>
            <w:vAlign w:val="center"/>
            <w:hideMark/>
          </w:tcPr>
          <w:p w14:paraId="0D8B58EA" w14:textId="77777777" w:rsidR="00CF181E" w:rsidRPr="00CF181E" w:rsidRDefault="00CF181E" w:rsidP="00F13ACA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kern w:val="0"/>
                <w:sz w:val="24"/>
                <w:szCs w:val="24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14:paraId="35DEB870" w14:textId="77777777" w:rsidR="00CF181E" w:rsidRPr="00CF181E" w:rsidRDefault="00CF181E" w:rsidP="00F13ACA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kern w:val="0"/>
                <w:sz w:val="24"/>
                <w:szCs w:val="24"/>
              </w:rPr>
              <w:t>January 4, 2026</w:t>
            </w:r>
          </w:p>
        </w:tc>
        <w:tc>
          <w:tcPr>
            <w:tcW w:w="0" w:type="auto"/>
            <w:vAlign w:val="center"/>
            <w:hideMark/>
          </w:tcPr>
          <w:p w14:paraId="3C5679B4" w14:textId="77777777" w:rsidR="00CF181E" w:rsidRPr="00CF181E" w:rsidRDefault="00CF181E" w:rsidP="00F13ACA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kern w:val="0"/>
                <w:sz w:val="24"/>
                <w:szCs w:val="24"/>
              </w:rPr>
              <w:t xml:space="preserve">Initial version adapted for </w:t>
            </w:r>
            <w:proofErr w:type="spellStart"/>
            <w:r w:rsidRPr="00CF181E">
              <w:rPr>
                <w:rFonts w:ascii="Times New Roman" w:hAnsi="Times New Roman" w:cs="Times New Roman"/>
                <w:kern w:val="0"/>
                <w:sz w:val="24"/>
                <w:szCs w:val="24"/>
              </w:rPr>
              <w:t>CyberRange</w:t>
            </w:r>
            <w:proofErr w:type="spellEnd"/>
            <w:r w:rsidRPr="00CF181E">
              <w:rPr>
                <w:rFonts w:ascii="Times New Roman" w:hAnsi="Times New Roman" w:cs="Times New Roman"/>
                <w:kern w:val="0"/>
                <w:sz w:val="24"/>
                <w:szCs w:val="24"/>
              </w:rPr>
              <w:t xml:space="preserve"> platform</w:t>
            </w:r>
          </w:p>
        </w:tc>
        <w:tc>
          <w:tcPr>
            <w:tcW w:w="0" w:type="auto"/>
            <w:vAlign w:val="center"/>
            <w:hideMark/>
          </w:tcPr>
          <w:p w14:paraId="5C87C023" w14:textId="77777777" w:rsidR="00CF181E" w:rsidRPr="00CF181E" w:rsidRDefault="00CF181E" w:rsidP="00F13ACA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kern w:val="0"/>
                <w:sz w:val="24"/>
                <w:szCs w:val="24"/>
              </w:rPr>
              <w:t>QA Team</w:t>
            </w:r>
          </w:p>
        </w:tc>
      </w:tr>
    </w:tbl>
    <w:p w14:paraId="4094A602" w14:textId="77777777" w:rsidR="00CF181E" w:rsidRPr="00CF181E" w:rsidRDefault="00CF181E" w:rsidP="00F13ACA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</w:rPr>
      </w:pPr>
      <w:r w:rsidRPr="00CF181E">
        <w:rPr>
          <w:rFonts w:ascii="Times New Roman" w:hAnsi="Times New Roman" w:cs="Times New Roman"/>
          <w:b/>
          <w:bCs/>
          <w:kern w:val="0"/>
          <w:sz w:val="27"/>
          <w:szCs w:val="27"/>
        </w:rPr>
        <w:t>Approvals</w:t>
      </w:r>
    </w:p>
    <w:tbl>
      <w:tblPr>
        <w:tblW w:w="917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4"/>
        <w:gridCol w:w="3656"/>
        <w:gridCol w:w="1421"/>
        <w:gridCol w:w="2778"/>
      </w:tblGrid>
      <w:tr w:rsidR="00CF181E" w:rsidRPr="00CF181E" w14:paraId="3DC0DB8D" w14:textId="77777777" w:rsidTr="00F13ACA">
        <w:trPr>
          <w:trHeight w:val="26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B166DB" w14:textId="77777777" w:rsidR="00CF181E" w:rsidRPr="00CF181E" w:rsidRDefault="00CF181E" w:rsidP="00F13ACA">
            <w:pPr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2DC3A804" w14:textId="77777777" w:rsidR="00CF181E" w:rsidRPr="00CF181E" w:rsidRDefault="00CF181E" w:rsidP="00F13ACA">
            <w:pPr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</w:rPr>
              <w:t>Position/Department</w:t>
            </w:r>
          </w:p>
        </w:tc>
        <w:tc>
          <w:tcPr>
            <w:tcW w:w="0" w:type="auto"/>
            <w:vAlign w:val="center"/>
            <w:hideMark/>
          </w:tcPr>
          <w:p w14:paraId="46116DBB" w14:textId="77777777" w:rsidR="00CF181E" w:rsidRPr="00CF181E" w:rsidRDefault="00CF181E" w:rsidP="00F13ACA">
            <w:pPr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25AB7554" w14:textId="77777777" w:rsidR="00CF181E" w:rsidRPr="00CF181E" w:rsidRDefault="00CF181E" w:rsidP="00F13ACA">
            <w:pPr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</w:rPr>
              <w:t>Approval Date</w:t>
            </w:r>
          </w:p>
        </w:tc>
      </w:tr>
      <w:tr w:rsidR="00CF181E" w:rsidRPr="00CF181E" w14:paraId="14D62C7B" w14:textId="77777777" w:rsidTr="00F13ACA">
        <w:trPr>
          <w:trHeight w:val="276"/>
          <w:tblCellSpacing w:w="15" w:type="dxa"/>
        </w:trPr>
        <w:tc>
          <w:tcPr>
            <w:tcW w:w="0" w:type="auto"/>
            <w:vAlign w:val="center"/>
            <w:hideMark/>
          </w:tcPr>
          <w:p w14:paraId="2AB3875E" w14:textId="77777777" w:rsidR="00CF181E" w:rsidRPr="00CF181E" w:rsidRDefault="00CF181E" w:rsidP="00F13ACA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kern w:val="0"/>
                <w:sz w:val="24"/>
                <w:szCs w:val="24"/>
              </w:rPr>
              <w:t>(Name)</w:t>
            </w:r>
          </w:p>
        </w:tc>
        <w:tc>
          <w:tcPr>
            <w:tcW w:w="0" w:type="auto"/>
            <w:vAlign w:val="center"/>
            <w:hideMark/>
          </w:tcPr>
          <w:p w14:paraId="445CDE24" w14:textId="77777777" w:rsidR="00CF181E" w:rsidRPr="00CF181E" w:rsidRDefault="00CF181E" w:rsidP="00F13ACA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kern w:val="0"/>
                <w:sz w:val="24"/>
                <w:szCs w:val="24"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39C2DF60" w14:textId="77777777" w:rsidR="00CF181E" w:rsidRPr="00CF181E" w:rsidRDefault="00CF181E" w:rsidP="00F13ACA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kern w:val="0"/>
                <w:sz w:val="24"/>
                <w:szCs w:val="24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14:paraId="0400269E" w14:textId="77777777" w:rsidR="00CF181E" w:rsidRPr="00CF181E" w:rsidRDefault="00CF181E" w:rsidP="00F13ACA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kern w:val="0"/>
                <w:sz w:val="24"/>
                <w:szCs w:val="24"/>
              </w:rPr>
              <w:t>DD/MM/YYYY</w:t>
            </w:r>
          </w:p>
        </w:tc>
      </w:tr>
    </w:tbl>
    <w:p w14:paraId="77751D2F" w14:textId="77777777" w:rsidR="00CF181E" w:rsidRPr="00CF181E" w:rsidRDefault="00CF181E" w:rsidP="00F13ACA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</w:rPr>
      </w:pPr>
      <w:r w:rsidRPr="00CF181E">
        <w:rPr>
          <w:rFonts w:ascii="Times New Roman" w:hAnsi="Times New Roman" w:cs="Times New Roman"/>
          <w:b/>
          <w:bCs/>
          <w:kern w:val="0"/>
          <w:sz w:val="27"/>
          <w:szCs w:val="27"/>
        </w:rPr>
        <w:t>Distribution</w:t>
      </w:r>
    </w:p>
    <w:p w14:paraId="62ED7E3F" w14:textId="77777777" w:rsidR="00CF181E" w:rsidRPr="00CF181E" w:rsidRDefault="00CF181E" w:rsidP="00F13ACA">
      <w:p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This document is available to the entire project team.</w:t>
      </w:r>
    </w:p>
    <w:p w14:paraId="4C111F90" w14:textId="2C46A65F" w:rsidR="00CF181E" w:rsidRPr="00CF181E" w:rsidRDefault="00CF181E" w:rsidP="00F13ACA">
      <w:pPr>
        <w:rPr>
          <w:rFonts w:ascii="Times New Roman" w:hAnsi="Times New Roman" w:cs="Times New Roman"/>
          <w:kern w:val="0"/>
          <w:sz w:val="24"/>
          <w:szCs w:val="24"/>
        </w:rPr>
      </w:pPr>
    </w:p>
    <w:p w14:paraId="221E3C9A" w14:textId="2D69603B" w:rsidR="00CF181E" w:rsidRPr="004D61B8" w:rsidRDefault="00CF181E" w:rsidP="00F13ACA">
      <w:pPr>
        <w:rPr>
          <w:rFonts w:ascii="Times New Roman" w:hAnsi="Times New Roman" w:cs="Times New Roman"/>
          <w:kern w:val="0"/>
          <w:sz w:val="24"/>
          <w:szCs w:val="24"/>
        </w:rPr>
      </w:pPr>
    </w:p>
    <w:p w14:paraId="5D4405A4" w14:textId="77777777" w:rsidR="00F13ACA" w:rsidRPr="004D61B8" w:rsidRDefault="00F13ACA" w:rsidP="00F13ACA">
      <w:pPr>
        <w:rPr>
          <w:rFonts w:ascii="Times New Roman" w:hAnsi="Times New Roman" w:cs="Times New Roman"/>
          <w:kern w:val="0"/>
          <w:sz w:val="24"/>
          <w:szCs w:val="24"/>
        </w:rPr>
      </w:pPr>
    </w:p>
    <w:p w14:paraId="33F0B58D" w14:textId="77777777" w:rsidR="00F13ACA" w:rsidRPr="00CF181E" w:rsidRDefault="00F13ACA" w:rsidP="00F13ACA">
      <w:pPr>
        <w:rPr>
          <w:rFonts w:ascii="Times New Roman" w:hAnsi="Times New Roman" w:cs="Times New Roman"/>
          <w:kern w:val="0"/>
          <w:sz w:val="24"/>
          <w:szCs w:val="24"/>
        </w:rPr>
      </w:pPr>
    </w:p>
    <w:p w14:paraId="7D07ADF1" w14:textId="3F52033F" w:rsidR="00CF181E" w:rsidRPr="00CF181E" w:rsidRDefault="00CF181E" w:rsidP="00F13ACA">
      <w:pPr>
        <w:tabs>
          <w:tab w:val="left" w:pos="7453"/>
        </w:tabs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</w:rPr>
      </w:pPr>
      <w:r w:rsidRPr="00CF181E">
        <w:rPr>
          <w:rFonts w:ascii="Times New Roman" w:hAnsi="Times New Roman" w:cs="Times New Roman"/>
          <w:b/>
          <w:bCs/>
          <w:kern w:val="0"/>
          <w:sz w:val="36"/>
          <w:szCs w:val="36"/>
        </w:rPr>
        <w:lastRenderedPageBreak/>
        <w:t>1. Introduction</w:t>
      </w:r>
      <w:r w:rsidR="00F13ACA" w:rsidRPr="004D61B8">
        <w:rPr>
          <w:rFonts w:ascii="Times New Roman" w:hAnsi="Times New Roman" w:cs="Times New Roman"/>
          <w:b/>
          <w:bCs/>
          <w:kern w:val="0"/>
          <w:sz w:val="36"/>
          <w:szCs w:val="36"/>
        </w:rPr>
        <w:tab/>
      </w:r>
    </w:p>
    <w:p w14:paraId="2AA8FA20" w14:textId="77777777" w:rsidR="00CF181E" w:rsidRPr="00CF181E" w:rsidRDefault="00CF181E" w:rsidP="00F13ACA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</w:rPr>
      </w:pPr>
      <w:r w:rsidRPr="00CF181E">
        <w:rPr>
          <w:rFonts w:ascii="Times New Roman" w:hAnsi="Times New Roman" w:cs="Times New Roman"/>
          <w:b/>
          <w:bCs/>
          <w:kern w:val="0"/>
          <w:sz w:val="27"/>
          <w:szCs w:val="27"/>
        </w:rPr>
        <w:t>1.1 Background</w:t>
      </w:r>
    </w:p>
    <w:p w14:paraId="2F9075F7" w14:textId="77777777" w:rsidR="00CF181E" w:rsidRPr="00CF181E" w:rsidRDefault="00CF181E" w:rsidP="00F13ACA">
      <w:p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 xml:space="preserve">The Detailed Test Plan (DTP) establishes a comprehensive testing strategy for the </w:t>
      </w:r>
      <w:proofErr w:type="spellStart"/>
      <w:r w:rsidRPr="00CF181E">
        <w:rPr>
          <w:rFonts w:ascii="Times New Roman" w:hAnsi="Times New Roman" w:cs="Times New Roman"/>
          <w:kern w:val="0"/>
          <w:sz w:val="24"/>
          <w:szCs w:val="24"/>
        </w:rPr>
        <w:t>CyberRange</w:t>
      </w:r>
      <w:proofErr w:type="spellEnd"/>
      <w:r w:rsidRPr="00CF181E">
        <w:rPr>
          <w:rFonts w:ascii="Times New Roman" w:hAnsi="Times New Roman" w:cs="Times New Roman"/>
          <w:kern w:val="0"/>
          <w:sz w:val="24"/>
          <w:szCs w:val="24"/>
        </w:rPr>
        <w:t xml:space="preserve"> platform, an advanced simulation environment designed for cybersecurity training and education. The platform enables users to execute realistic attack scenarios within a controlled environment while monitoring and analyzing Intrusion Detection System (IDS) alerts.</w:t>
      </w:r>
    </w:p>
    <w:p w14:paraId="540A647D" w14:textId="77777777" w:rsidR="00CF181E" w:rsidRPr="00CF181E" w:rsidRDefault="00CF181E" w:rsidP="00F13ACA">
      <w:p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b/>
          <w:bCs/>
          <w:kern w:val="0"/>
          <w:sz w:val="24"/>
          <w:szCs w:val="24"/>
        </w:rPr>
        <w:t>Primary Target</w:t>
      </w:r>
      <w:r w:rsidRPr="00CF181E">
        <w:rPr>
          <w:rFonts w:ascii="Times New Roman" w:hAnsi="Times New Roman" w:cs="Times New Roman"/>
          <w:kern w:val="0"/>
          <w:sz w:val="24"/>
          <w:szCs w:val="24"/>
        </w:rPr>
        <w:t>: Verify the core functionality of the simulation engine, user progress tracking mechanisms, and administrative control systems to ensure a robust and reliable cybersecurity training platform.</w:t>
      </w:r>
    </w:p>
    <w:p w14:paraId="2DBDEE7F" w14:textId="77777777" w:rsidR="00CF181E" w:rsidRPr="00CF181E" w:rsidRDefault="00CF181E" w:rsidP="00F13ACA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</w:rPr>
      </w:pPr>
      <w:r w:rsidRPr="00CF181E">
        <w:rPr>
          <w:rFonts w:ascii="Times New Roman" w:hAnsi="Times New Roman" w:cs="Times New Roman"/>
          <w:b/>
          <w:bCs/>
          <w:kern w:val="0"/>
          <w:sz w:val="27"/>
          <w:szCs w:val="27"/>
        </w:rPr>
        <w:t>1.2 Testing Objectives</w:t>
      </w:r>
    </w:p>
    <w:p w14:paraId="6A7344DE" w14:textId="77777777" w:rsidR="00CF181E" w:rsidRPr="00CF181E" w:rsidRDefault="00CF181E" w:rsidP="00F13ACA">
      <w:p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The testing process aims to achieve the following objectives:</w:t>
      </w:r>
    </w:p>
    <w:p w14:paraId="6325E478" w14:textId="77777777" w:rsidR="00CF181E" w:rsidRPr="00CF181E" w:rsidRDefault="00CF181E" w:rsidP="00F13ACA">
      <w:pPr>
        <w:numPr>
          <w:ilvl w:val="0"/>
          <w:numId w:val="61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b/>
          <w:bCs/>
          <w:kern w:val="0"/>
          <w:sz w:val="24"/>
          <w:szCs w:val="24"/>
        </w:rPr>
        <w:t>Implement robust verification processes</w:t>
      </w:r>
      <w:r w:rsidRPr="00CF181E">
        <w:rPr>
          <w:rFonts w:ascii="Times New Roman" w:hAnsi="Times New Roman" w:cs="Times New Roman"/>
          <w:kern w:val="0"/>
          <w:sz w:val="24"/>
          <w:szCs w:val="24"/>
        </w:rPr>
        <w:t xml:space="preserve"> for the </w:t>
      </w:r>
      <w:proofErr w:type="spellStart"/>
      <w:r w:rsidRPr="00CF181E">
        <w:rPr>
          <w:rFonts w:ascii="Times New Roman" w:hAnsi="Times New Roman" w:cs="Times New Roman"/>
          <w:kern w:val="0"/>
          <w:sz w:val="24"/>
          <w:szCs w:val="24"/>
        </w:rPr>
        <w:t>CyberRange</w:t>
      </w:r>
      <w:proofErr w:type="spellEnd"/>
      <w:r w:rsidRPr="00CF181E">
        <w:rPr>
          <w:rFonts w:ascii="Times New Roman" w:hAnsi="Times New Roman" w:cs="Times New Roman"/>
          <w:kern w:val="0"/>
          <w:sz w:val="24"/>
          <w:szCs w:val="24"/>
        </w:rPr>
        <w:t xml:space="preserve"> simulation engine to ensure reliable scenario execution</w:t>
      </w:r>
    </w:p>
    <w:p w14:paraId="3FBAB80B" w14:textId="77777777" w:rsidR="00CF181E" w:rsidRPr="00CF181E" w:rsidRDefault="00CF181E" w:rsidP="00F13ACA">
      <w:pPr>
        <w:numPr>
          <w:ilvl w:val="0"/>
          <w:numId w:val="61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b/>
          <w:bCs/>
          <w:kern w:val="0"/>
          <w:sz w:val="24"/>
          <w:szCs w:val="24"/>
        </w:rPr>
        <w:t>Ensure security integrity</w:t>
      </w:r>
      <w:r w:rsidRPr="00CF181E">
        <w:rPr>
          <w:rFonts w:ascii="Times New Roman" w:hAnsi="Times New Roman" w:cs="Times New Roman"/>
          <w:kern w:val="0"/>
          <w:sz w:val="24"/>
          <w:szCs w:val="24"/>
        </w:rPr>
        <w:t xml:space="preserve"> of user authentication mechanisms and role-based access control (RBAC) for Student and Admin roles</w:t>
      </w:r>
    </w:p>
    <w:p w14:paraId="79335FC6" w14:textId="77777777" w:rsidR="00CF181E" w:rsidRPr="00CF181E" w:rsidRDefault="00CF181E" w:rsidP="00F13ACA">
      <w:pPr>
        <w:numPr>
          <w:ilvl w:val="0"/>
          <w:numId w:val="61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b/>
          <w:bCs/>
          <w:kern w:val="0"/>
          <w:sz w:val="24"/>
          <w:szCs w:val="24"/>
        </w:rPr>
        <w:t>Validate end-to-end workflows</w:t>
      </w:r>
      <w:r w:rsidRPr="00CF181E">
        <w:rPr>
          <w:rFonts w:ascii="Times New Roman" w:hAnsi="Times New Roman" w:cs="Times New Roman"/>
          <w:kern w:val="0"/>
          <w:sz w:val="24"/>
          <w:szCs w:val="24"/>
        </w:rPr>
        <w:t xml:space="preserve"> for launching, monitoring, and terminating cybersecurity simulations</w:t>
      </w:r>
    </w:p>
    <w:p w14:paraId="42EE30B5" w14:textId="77777777" w:rsidR="00CF181E" w:rsidRPr="00CF181E" w:rsidRDefault="00CF181E" w:rsidP="00F13ACA">
      <w:pPr>
        <w:numPr>
          <w:ilvl w:val="0"/>
          <w:numId w:val="61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b/>
          <w:bCs/>
          <w:kern w:val="0"/>
          <w:sz w:val="24"/>
          <w:szCs w:val="24"/>
        </w:rPr>
        <w:t>Verify accuracy and reliability</w:t>
      </w:r>
      <w:r w:rsidRPr="00CF181E">
        <w:rPr>
          <w:rFonts w:ascii="Times New Roman" w:hAnsi="Times New Roman" w:cs="Times New Roman"/>
          <w:kern w:val="0"/>
          <w:sz w:val="24"/>
          <w:szCs w:val="24"/>
        </w:rPr>
        <w:t xml:space="preserve"> of IDS alert reporting within the frontend interface</w:t>
      </w:r>
    </w:p>
    <w:p w14:paraId="46CF5A4F" w14:textId="77777777" w:rsidR="00CF181E" w:rsidRPr="00CF181E" w:rsidRDefault="00CF181E" w:rsidP="00F13ACA">
      <w:pPr>
        <w:numPr>
          <w:ilvl w:val="0"/>
          <w:numId w:val="61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b/>
          <w:bCs/>
          <w:kern w:val="0"/>
          <w:sz w:val="24"/>
          <w:szCs w:val="24"/>
        </w:rPr>
        <w:t>Confirm system stability</w:t>
      </w:r>
      <w:r w:rsidRPr="00CF181E">
        <w:rPr>
          <w:rFonts w:ascii="Times New Roman" w:hAnsi="Times New Roman" w:cs="Times New Roman"/>
          <w:kern w:val="0"/>
          <w:sz w:val="24"/>
          <w:szCs w:val="24"/>
        </w:rPr>
        <w:t xml:space="preserve"> under various operational conditions and user interactions</w:t>
      </w:r>
    </w:p>
    <w:p w14:paraId="1BC85847" w14:textId="291893FA" w:rsidR="00CF181E" w:rsidRPr="00CF181E" w:rsidRDefault="00CF181E" w:rsidP="00F13ACA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</w:rPr>
      </w:pPr>
      <w:r w:rsidRPr="00CF181E">
        <w:rPr>
          <w:rFonts w:ascii="Times New Roman" w:hAnsi="Times New Roman" w:cs="Times New Roman"/>
          <w:b/>
          <w:bCs/>
          <w:kern w:val="0"/>
          <w:sz w:val="27"/>
          <w:szCs w:val="27"/>
        </w:rPr>
        <w:t>1.3 Document Audience</w:t>
      </w:r>
    </w:p>
    <w:p w14:paraId="6FEF4B85" w14:textId="77777777" w:rsidR="00CF181E" w:rsidRPr="004D61B8" w:rsidRDefault="00CF181E" w:rsidP="00F13ACA">
      <w:p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This document is intended for the following stakeholders:</w:t>
      </w:r>
    </w:p>
    <w:tbl>
      <w:tblPr>
        <w:tblW w:w="229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5"/>
      </w:tblGrid>
      <w:tr w:rsidR="004D61B8" w:rsidRPr="004D61B8" w14:paraId="7C4ACE3E" w14:textId="77777777" w:rsidTr="004D61B8">
        <w:trPr>
          <w:trHeight w:val="274"/>
          <w:tblCellSpacing w:w="15" w:type="dxa"/>
        </w:trPr>
        <w:tc>
          <w:tcPr>
            <w:tcW w:w="2235" w:type="dxa"/>
            <w:vAlign w:val="center"/>
            <w:hideMark/>
          </w:tcPr>
          <w:p w14:paraId="1A8F08A1" w14:textId="77777777" w:rsidR="004D61B8" w:rsidRPr="00CF181E" w:rsidRDefault="004D61B8" w:rsidP="002E467A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kern w:val="0"/>
                <w:sz w:val="24"/>
                <w:szCs w:val="24"/>
              </w:rPr>
              <w:t>Product Owner</w:t>
            </w:r>
          </w:p>
        </w:tc>
      </w:tr>
      <w:tr w:rsidR="004D61B8" w:rsidRPr="004D61B8" w14:paraId="44AD6A47" w14:textId="77777777" w:rsidTr="004D61B8">
        <w:trPr>
          <w:trHeight w:val="263"/>
          <w:tblCellSpacing w:w="15" w:type="dxa"/>
        </w:trPr>
        <w:tc>
          <w:tcPr>
            <w:tcW w:w="2235" w:type="dxa"/>
            <w:vAlign w:val="center"/>
            <w:hideMark/>
          </w:tcPr>
          <w:p w14:paraId="5CD724D8" w14:textId="77777777" w:rsidR="004D61B8" w:rsidRPr="00CF181E" w:rsidRDefault="004D61B8" w:rsidP="002E467A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kern w:val="0"/>
                <w:sz w:val="24"/>
                <w:szCs w:val="24"/>
              </w:rPr>
              <w:t>Project Manager</w:t>
            </w:r>
          </w:p>
        </w:tc>
      </w:tr>
      <w:tr w:rsidR="004D61B8" w:rsidRPr="004D61B8" w14:paraId="7B323E2A" w14:textId="77777777" w:rsidTr="004D61B8">
        <w:trPr>
          <w:trHeight w:val="263"/>
          <w:tblCellSpacing w:w="15" w:type="dxa"/>
        </w:trPr>
        <w:tc>
          <w:tcPr>
            <w:tcW w:w="2235" w:type="dxa"/>
            <w:vAlign w:val="center"/>
            <w:hideMark/>
          </w:tcPr>
          <w:p w14:paraId="4BD310A4" w14:textId="77777777" w:rsidR="004D61B8" w:rsidRPr="00CF181E" w:rsidRDefault="004D61B8" w:rsidP="002E467A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kern w:val="0"/>
                <w:sz w:val="24"/>
                <w:szCs w:val="24"/>
              </w:rPr>
              <w:t>QA Team</w:t>
            </w:r>
          </w:p>
        </w:tc>
      </w:tr>
      <w:tr w:rsidR="004D61B8" w:rsidRPr="004D61B8" w14:paraId="6033E7CA" w14:textId="77777777" w:rsidTr="004D61B8">
        <w:trPr>
          <w:trHeight w:val="263"/>
          <w:tblCellSpacing w:w="15" w:type="dxa"/>
        </w:trPr>
        <w:tc>
          <w:tcPr>
            <w:tcW w:w="2235" w:type="dxa"/>
            <w:vAlign w:val="center"/>
            <w:hideMark/>
          </w:tcPr>
          <w:p w14:paraId="5187C240" w14:textId="77777777" w:rsidR="004D61B8" w:rsidRPr="00CF181E" w:rsidRDefault="004D61B8" w:rsidP="002E467A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kern w:val="0"/>
                <w:sz w:val="24"/>
                <w:szCs w:val="24"/>
              </w:rPr>
              <w:t>Development Team</w:t>
            </w:r>
          </w:p>
        </w:tc>
      </w:tr>
    </w:tbl>
    <w:p w14:paraId="05ED7B31" w14:textId="77777777" w:rsidR="004D61B8" w:rsidRPr="00CF181E" w:rsidRDefault="004D61B8" w:rsidP="00F13ACA">
      <w:p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</w:p>
    <w:p w14:paraId="4C6C32DD" w14:textId="77777777" w:rsidR="00CF181E" w:rsidRPr="00CF181E" w:rsidRDefault="00CF181E" w:rsidP="00F13ACA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</w:rPr>
      </w:pPr>
      <w:r w:rsidRPr="00CF181E">
        <w:rPr>
          <w:rFonts w:ascii="Times New Roman" w:hAnsi="Times New Roman" w:cs="Times New Roman"/>
          <w:b/>
          <w:bCs/>
          <w:kern w:val="0"/>
          <w:sz w:val="27"/>
          <w:szCs w:val="27"/>
        </w:rPr>
        <w:t>1.4 References</w:t>
      </w:r>
    </w:p>
    <w:p w14:paraId="6DE82532" w14:textId="77777777" w:rsidR="00CF181E" w:rsidRPr="00CF181E" w:rsidRDefault="00CF181E" w:rsidP="00F13ACA">
      <w:pPr>
        <w:numPr>
          <w:ilvl w:val="0"/>
          <w:numId w:val="62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Comprehensive_Test_Cases.md</w:t>
      </w:r>
    </w:p>
    <w:p w14:paraId="7DE7D1FE" w14:textId="77777777" w:rsidR="00CF181E" w:rsidRPr="00CF181E" w:rsidRDefault="00CF181E" w:rsidP="00F13ACA">
      <w:pPr>
        <w:numPr>
          <w:ilvl w:val="0"/>
          <w:numId w:val="62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Project Requirements Specification</w:t>
      </w:r>
    </w:p>
    <w:p w14:paraId="416FED97" w14:textId="77777777" w:rsidR="00CF181E" w:rsidRPr="00CF181E" w:rsidRDefault="00CF181E" w:rsidP="00F13ACA">
      <w:pPr>
        <w:numPr>
          <w:ilvl w:val="0"/>
          <w:numId w:val="62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lastRenderedPageBreak/>
        <w:t>System Architecture Documentation</w:t>
      </w:r>
    </w:p>
    <w:p w14:paraId="7DFA9E7B" w14:textId="77777777" w:rsidR="00CF181E" w:rsidRPr="00CF181E" w:rsidRDefault="00CF181E" w:rsidP="00F13ACA">
      <w:pPr>
        <w:numPr>
          <w:ilvl w:val="0"/>
          <w:numId w:val="62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User Story Catalog</w:t>
      </w:r>
    </w:p>
    <w:p w14:paraId="1901BD8C" w14:textId="77777777" w:rsidR="00F13ACA" w:rsidRPr="004D61B8" w:rsidRDefault="00F13ACA" w:rsidP="00F13ACA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</w:rPr>
      </w:pPr>
    </w:p>
    <w:p w14:paraId="129ED2B7" w14:textId="2239A87E" w:rsidR="00CF181E" w:rsidRPr="00CF181E" w:rsidRDefault="00CF181E" w:rsidP="00F13ACA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</w:rPr>
      </w:pPr>
      <w:r w:rsidRPr="00CF181E">
        <w:rPr>
          <w:rFonts w:ascii="Times New Roman" w:hAnsi="Times New Roman" w:cs="Times New Roman"/>
          <w:b/>
          <w:bCs/>
          <w:kern w:val="0"/>
          <w:sz w:val="27"/>
          <w:szCs w:val="27"/>
        </w:rPr>
        <w:t>1.5 Definitions and Acronyms</w:t>
      </w:r>
    </w:p>
    <w:tbl>
      <w:tblPr>
        <w:tblW w:w="867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7"/>
        <w:gridCol w:w="6721"/>
      </w:tblGrid>
      <w:tr w:rsidR="00CF181E" w:rsidRPr="00CF181E" w14:paraId="61997A15" w14:textId="77777777" w:rsidTr="00F13ACA">
        <w:trPr>
          <w:trHeight w:val="27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067E09" w14:textId="77777777" w:rsidR="00CF181E" w:rsidRPr="00CF181E" w:rsidRDefault="00CF181E" w:rsidP="00F13ACA">
            <w:pPr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</w:rPr>
              <w:t>Acronym</w:t>
            </w:r>
          </w:p>
        </w:tc>
        <w:tc>
          <w:tcPr>
            <w:tcW w:w="0" w:type="auto"/>
            <w:vAlign w:val="center"/>
            <w:hideMark/>
          </w:tcPr>
          <w:p w14:paraId="7E1E0B03" w14:textId="77777777" w:rsidR="00CF181E" w:rsidRPr="00CF181E" w:rsidRDefault="00CF181E" w:rsidP="00F13ACA">
            <w:pPr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</w:rPr>
              <w:t>Definition</w:t>
            </w:r>
          </w:p>
        </w:tc>
      </w:tr>
      <w:tr w:rsidR="00CF181E" w:rsidRPr="00CF181E" w14:paraId="1C8F0E0C" w14:textId="77777777" w:rsidTr="00F13ACA">
        <w:trPr>
          <w:trHeight w:val="288"/>
          <w:tblCellSpacing w:w="15" w:type="dxa"/>
        </w:trPr>
        <w:tc>
          <w:tcPr>
            <w:tcW w:w="0" w:type="auto"/>
            <w:vAlign w:val="center"/>
            <w:hideMark/>
          </w:tcPr>
          <w:p w14:paraId="57ED6B8B" w14:textId="77777777" w:rsidR="00CF181E" w:rsidRPr="00CF181E" w:rsidRDefault="00CF181E" w:rsidP="00F13ACA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</w:rPr>
              <w:t>IDS</w:t>
            </w:r>
          </w:p>
        </w:tc>
        <w:tc>
          <w:tcPr>
            <w:tcW w:w="0" w:type="auto"/>
            <w:vAlign w:val="center"/>
            <w:hideMark/>
          </w:tcPr>
          <w:p w14:paraId="4A438D43" w14:textId="77777777" w:rsidR="00CF181E" w:rsidRPr="00CF181E" w:rsidRDefault="00CF181E" w:rsidP="00F13ACA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kern w:val="0"/>
                <w:sz w:val="24"/>
                <w:szCs w:val="24"/>
              </w:rPr>
              <w:t>Intrusion Detection System</w:t>
            </w:r>
          </w:p>
        </w:tc>
      </w:tr>
      <w:tr w:rsidR="00CF181E" w:rsidRPr="00CF181E" w14:paraId="4E77748A" w14:textId="77777777" w:rsidTr="00F13ACA">
        <w:trPr>
          <w:trHeight w:val="277"/>
          <w:tblCellSpacing w:w="15" w:type="dxa"/>
        </w:trPr>
        <w:tc>
          <w:tcPr>
            <w:tcW w:w="0" w:type="auto"/>
            <w:vAlign w:val="center"/>
            <w:hideMark/>
          </w:tcPr>
          <w:p w14:paraId="371A9982" w14:textId="77777777" w:rsidR="00CF181E" w:rsidRPr="00CF181E" w:rsidRDefault="00CF181E" w:rsidP="00F13ACA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</w:rPr>
              <w:t>FE</w:t>
            </w:r>
          </w:p>
        </w:tc>
        <w:tc>
          <w:tcPr>
            <w:tcW w:w="0" w:type="auto"/>
            <w:vAlign w:val="center"/>
            <w:hideMark/>
          </w:tcPr>
          <w:p w14:paraId="127FDE15" w14:textId="77777777" w:rsidR="00CF181E" w:rsidRPr="00CF181E" w:rsidRDefault="00CF181E" w:rsidP="00F13ACA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kern w:val="0"/>
                <w:sz w:val="24"/>
                <w:szCs w:val="24"/>
              </w:rPr>
              <w:t>Frontend</w:t>
            </w:r>
          </w:p>
        </w:tc>
      </w:tr>
      <w:tr w:rsidR="00CF181E" w:rsidRPr="00CF181E" w14:paraId="7008A289" w14:textId="77777777" w:rsidTr="00F13ACA">
        <w:trPr>
          <w:trHeight w:val="277"/>
          <w:tblCellSpacing w:w="15" w:type="dxa"/>
        </w:trPr>
        <w:tc>
          <w:tcPr>
            <w:tcW w:w="0" w:type="auto"/>
            <w:vAlign w:val="center"/>
            <w:hideMark/>
          </w:tcPr>
          <w:p w14:paraId="57BEB2B7" w14:textId="77777777" w:rsidR="00CF181E" w:rsidRPr="00CF181E" w:rsidRDefault="00CF181E" w:rsidP="00F13ACA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</w:rPr>
              <w:t>BE</w:t>
            </w:r>
          </w:p>
        </w:tc>
        <w:tc>
          <w:tcPr>
            <w:tcW w:w="0" w:type="auto"/>
            <w:vAlign w:val="center"/>
            <w:hideMark/>
          </w:tcPr>
          <w:p w14:paraId="49DAF57D" w14:textId="77777777" w:rsidR="00CF181E" w:rsidRPr="00CF181E" w:rsidRDefault="00CF181E" w:rsidP="00F13ACA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kern w:val="0"/>
                <w:sz w:val="24"/>
                <w:szCs w:val="24"/>
              </w:rPr>
              <w:t>Backend</w:t>
            </w:r>
          </w:p>
        </w:tc>
      </w:tr>
      <w:tr w:rsidR="00CF181E" w:rsidRPr="00CF181E" w14:paraId="2F634BD9" w14:textId="77777777" w:rsidTr="00F13ACA">
        <w:trPr>
          <w:trHeight w:val="277"/>
          <w:tblCellSpacing w:w="15" w:type="dxa"/>
        </w:trPr>
        <w:tc>
          <w:tcPr>
            <w:tcW w:w="0" w:type="auto"/>
            <w:vAlign w:val="center"/>
            <w:hideMark/>
          </w:tcPr>
          <w:p w14:paraId="165051B7" w14:textId="77777777" w:rsidR="00CF181E" w:rsidRPr="00CF181E" w:rsidRDefault="00CF181E" w:rsidP="00F13ACA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</w:rPr>
              <w:t>K8s</w:t>
            </w:r>
          </w:p>
        </w:tc>
        <w:tc>
          <w:tcPr>
            <w:tcW w:w="0" w:type="auto"/>
            <w:vAlign w:val="center"/>
            <w:hideMark/>
          </w:tcPr>
          <w:p w14:paraId="225B9B58" w14:textId="77777777" w:rsidR="00CF181E" w:rsidRPr="00CF181E" w:rsidRDefault="00CF181E" w:rsidP="00F13ACA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kern w:val="0"/>
                <w:sz w:val="24"/>
                <w:szCs w:val="24"/>
              </w:rPr>
              <w:t>Kubernetes</w:t>
            </w:r>
          </w:p>
        </w:tc>
      </w:tr>
      <w:tr w:rsidR="00CF181E" w:rsidRPr="00CF181E" w14:paraId="0C8A7C91" w14:textId="77777777" w:rsidTr="00F13ACA">
        <w:trPr>
          <w:trHeight w:val="277"/>
          <w:tblCellSpacing w:w="15" w:type="dxa"/>
        </w:trPr>
        <w:tc>
          <w:tcPr>
            <w:tcW w:w="0" w:type="auto"/>
            <w:vAlign w:val="center"/>
            <w:hideMark/>
          </w:tcPr>
          <w:p w14:paraId="0F61853F" w14:textId="77777777" w:rsidR="00CF181E" w:rsidRPr="00CF181E" w:rsidRDefault="00CF181E" w:rsidP="00F13ACA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</w:rPr>
              <w:t>JWT</w:t>
            </w:r>
          </w:p>
        </w:tc>
        <w:tc>
          <w:tcPr>
            <w:tcW w:w="0" w:type="auto"/>
            <w:vAlign w:val="center"/>
            <w:hideMark/>
          </w:tcPr>
          <w:p w14:paraId="2B418B51" w14:textId="77777777" w:rsidR="00CF181E" w:rsidRPr="00CF181E" w:rsidRDefault="00CF181E" w:rsidP="00F13ACA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kern w:val="0"/>
                <w:sz w:val="24"/>
                <w:szCs w:val="24"/>
              </w:rPr>
              <w:t>JSON Web Token</w:t>
            </w:r>
          </w:p>
        </w:tc>
      </w:tr>
      <w:tr w:rsidR="00CF181E" w:rsidRPr="00CF181E" w14:paraId="6F3409BD" w14:textId="77777777" w:rsidTr="00F13ACA">
        <w:trPr>
          <w:trHeight w:val="277"/>
          <w:tblCellSpacing w:w="15" w:type="dxa"/>
        </w:trPr>
        <w:tc>
          <w:tcPr>
            <w:tcW w:w="0" w:type="auto"/>
            <w:vAlign w:val="center"/>
            <w:hideMark/>
          </w:tcPr>
          <w:p w14:paraId="37D98DDC" w14:textId="77777777" w:rsidR="00CF181E" w:rsidRPr="00CF181E" w:rsidRDefault="00CF181E" w:rsidP="00F13ACA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</w:rPr>
              <w:t>DTP</w:t>
            </w:r>
          </w:p>
        </w:tc>
        <w:tc>
          <w:tcPr>
            <w:tcW w:w="0" w:type="auto"/>
            <w:vAlign w:val="center"/>
            <w:hideMark/>
          </w:tcPr>
          <w:p w14:paraId="3023F9D4" w14:textId="77777777" w:rsidR="00CF181E" w:rsidRPr="00CF181E" w:rsidRDefault="00CF181E" w:rsidP="00F13ACA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kern w:val="0"/>
                <w:sz w:val="24"/>
                <w:szCs w:val="24"/>
              </w:rPr>
              <w:t>Detailed Test Plan</w:t>
            </w:r>
          </w:p>
        </w:tc>
      </w:tr>
      <w:tr w:rsidR="00CF181E" w:rsidRPr="00CF181E" w14:paraId="15FA4B61" w14:textId="77777777" w:rsidTr="00F13ACA">
        <w:trPr>
          <w:trHeight w:val="288"/>
          <w:tblCellSpacing w:w="15" w:type="dxa"/>
        </w:trPr>
        <w:tc>
          <w:tcPr>
            <w:tcW w:w="0" w:type="auto"/>
            <w:vAlign w:val="center"/>
            <w:hideMark/>
          </w:tcPr>
          <w:p w14:paraId="3A667BB1" w14:textId="77777777" w:rsidR="00CF181E" w:rsidRPr="00CF181E" w:rsidRDefault="00CF181E" w:rsidP="00F13ACA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</w:rPr>
              <w:t>RBAC</w:t>
            </w:r>
          </w:p>
        </w:tc>
        <w:tc>
          <w:tcPr>
            <w:tcW w:w="0" w:type="auto"/>
            <w:vAlign w:val="center"/>
            <w:hideMark/>
          </w:tcPr>
          <w:p w14:paraId="08A3FBAA" w14:textId="77777777" w:rsidR="00CF181E" w:rsidRPr="00CF181E" w:rsidRDefault="00CF181E" w:rsidP="00F13ACA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kern w:val="0"/>
                <w:sz w:val="24"/>
                <w:szCs w:val="24"/>
              </w:rPr>
              <w:t>Role-Based Access Control</w:t>
            </w:r>
          </w:p>
        </w:tc>
      </w:tr>
      <w:tr w:rsidR="00CF181E" w:rsidRPr="00CF181E" w14:paraId="4B816B26" w14:textId="77777777" w:rsidTr="00F13ACA">
        <w:trPr>
          <w:trHeight w:val="277"/>
          <w:tblCellSpacing w:w="15" w:type="dxa"/>
        </w:trPr>
        <w:tc>
          <w:tcPr>
            <w:tcW w:w="0" w:type="auto"/>
            <w:vAlign w:val="center"/>
            <w:hideMark/>
          </w:tcPr>
          <w:p w14:paraId="3E2A7891" w14:textId="77777777" w:rsidR="00CF181E" w:rsidRPr="00CF181E" w:rsidRDefault="00CF181E" w:rsidP="00F13ACA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7E603295" w14:textId="77777777" w:rsidR="00CF181E" w:rsidRPr="00CF181E" w:rsidRDefault="00CF181E" w:rsidP="00F13ACA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kern w:val="0"/>
                <w:sz w:val="24"/>
                <w:szCs w:val="24"/>
              </w:rPr>
              <w:t>Application Programming Interface</w:t>
            </w:r>
          </w:p>
        </w:tc>
      </w:tr>
    </w:tbl>
    <w:p w14:paraId="3EF875BC" w14:textId="61777BA3" w:rsidR="00CF181E" w:rsidRPr="00CF181E" w:rsidRDefault="00CF181E" w:rsidP="00F13ACA">
      <w:pPr>
        <w:rPr>
          <w:rFonts w:ascii="Times New Roman" w:hAnsi="Times New Roman" w:cs="Times New Roman"/>
          <w:kern w:val="0"/>
          <w:sz w:val="24"/>
          <w:szCs w:val="24"/>
        </w:rPr>
      </w:pPr>
    </w:p>
    <w:p w14:paraId="5CC97A79" w14:textId="77777777" w:rsidR="00CF181E" w:rsidRPr="00CF181E" w:rsidRDefault="00CF181E" w:rsidP="00F13ACA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</w:rPr>
      </w:pPr>
      <w:r w:rsidRPr="00CF181E">
        <w:rPr>
          <w:rFonts w:ascii="Times New Roman" w:hAnsi="Times New Roman" w:cs="Times New Roman"/>
          <w:b/>
          <w:bCs/>
          <w:kern w:val="0"/>
          <w:sz w:val="36"/>
          <w:szCs w:val="36"/>
        </w:rPr>
        <w:t>2. Testable Items</w:t>
      </w:r>
    </w:p>
    <w:p w14:paraId="386C513E" w14:textId="77777777" w:rsidR="00CF181E" w:rsidRPr="00CF181E" w:rsidRDefault="00CF181E" w:rsidP="00F13ACA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</w:rPr>
      </w:pPr>
      <w:r w:rsidRPr="00CF181E">
        <w:rPr>
          <w:rFonts w:ascii="Times New Roman" w:hAnsi="Times New Roman" w:cs="Times New Roman"/>
          <w:b/>
          <w:bCs/>
          <w:kern w:val="0"/>
          <w:sz w:val="27"/>
          <w:szCs w:val="27"/>
        </w:rPr>
        <w:t>2.1 In Scope</w:t>
      </w:r>
    </w:p>
    <w:p w14:paraId="2E7596D5" w14:textId="77777777" w:rsidR="00CF181E" w:rsidRPr="00CF181E" w:rsidRDefault="00CF181E" w:rsidP="00F13ACA">
      <w:p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This testing activity encompasses the following critical areas:</w:t>
      </w:r>
    </w:p>
    <w:p w14:paraId="70284503" w14:textId="77777777" w:rsidR="00CF181E" w:rsidRPr="00CF181E" w:rsidRDefault="00CF181E" w:rsidP="00F13ACA">
      <w:pPr>
        <w:numPr>
          <w:ilvl w:val="0"/>
          <w:numId w:val="63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b/>
          <w:bCs/>
          <w:kern w:val="0"/>
          <w:sz w:val="24"/>
          <w:szCs w:val="24"/>
        </w:rPr>
        <w:t>User Authentication and Profile Management</w:t>
      </w:r>
      <w:r w:rsidRPr="00CF181E">
        <w:rPr>
          <w:rFonts w:ascii="Times New Roman" w:hAnsi="Times New Roman" w:cs="Times New Roman"/>
          <w:kern w:val="0"/>
          <w:sz w:val="24"/>
          <w:szCs w:val="24"/>
        </w:rPr>
        <w:t xml:space="preserve"> - Complete user lifecycle from registration to session management</w:t>
      </w:r>
    </w:p>
    <w:p w14:paraId="53EC89E9" w14:textId="77777777" w:rsidR="00CF181E" w:rsidRPr="00CF181E" w:rsidRDefault="00CF181E" w:rsidP="00F13ACA">
      <w:pPr>
        <w:numPr>
          <w:ilvl w:val="0"/>
          <w:numId w:val="63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b/>
          <w:bCs/>
          <w:kern w:val="0"/>
          <w:sz w:val="24"/>
          <w:szCs w:val="24"/>
        </w:rPr>
        <w:t>Scenario Selection and Questionnaire Logic</w:t>
      </w:r>
      <w:r w:rsidRPr="00CF181E">
        <w:rPr>
          <w:rFonts w:ascii="Times New Roman" w:hAnsi="Times New Roman" w:cs="Times New Roman"/>
          <w:kern w:val="0"/>
          <w:sz w:val="24"/>
          <w:szCs w:val="24"/>
        </w:rPr>
        <w:t xml:space="preserve"> - Prerequisite validation and scenario unlocking mechanisms</w:t>
      </w:r>
    </w:p>
    <w:p w14:paraId="3473995F" w14:textId="77777777" w:rsidR="00CF181E" w:rsidRPr="00CF181E" w:rsidRDefault="00CF181E" w:rsidP="00F13ACA">
      <w:pPr>
        <w:numPr>
          <w:ilvl w:val="0"/>
          <w:numId w:val="63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b/>
          <w:bCs/>
          <w:kern w:val="0"/>
          <w:sz w:val="24"/>
          <w:szCs w:val="24"/>
        </w:rPr>
        <w:t>Pulse/Simulation Lifecycle Management</w:t>
      </w:r>
      <w:r w:rsidRPr="00CF181E">
        <w:rPr>
          <w:rFonts w:ascii="Times New Roman" w:hAnsi="Times New Roman" w:cs="Times New Roman"/>
          <w:kern w:val="0"/>
          <w:sz w:val="24"/>
          <w:szCs w:val="24"/>
        </w:rPr>
        <w:t xml:space="preserve"> - Full simulation lifecycle including start, monitoring, and termination</w:t>
      </w:r>
    </w:p>
    <w:p w14:paraId="51CF904D" w14:textId="77777777" w:rsidR="00CF181E" w:rsidRPr="00CF181E" w:rsidRDefault="00CF181E" w:rsidP="00F13ACA">
      <w:pPr>
        <w:numPr>
          <w:ilvl w:val="0"/>
          <w:numId w:val="63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b/>
          <w:bCs/>
          <w:kern w:val="0"/>
          <w:sz w:val="24"/>
          <w:szCs w:val="24"/>
        </w:rPr>
        <w:t>Admin Dashboard and Cluster Monitoring</w:t>
      </w:r>
      <w:r w:rsidRPr="00CF181E">
        <w:rPr>
          <w:rFonts w:ascii="Times New Roman" w:hAnsi="Times New Roman" w:cs="Times New Roman"/>
          <w:kern w:val="0"/>
          <w:sz w:val="24"/>
          <w:szCs w:val="24"/>
        </w:rPr>
        <w:t xml:space="preserve"> - Administrative controls and system health monitoring</w:t>
      </w:r>
    </w:p>
    <w:p w14:paraId="2AA54AF7" w14:textId="77777777" w:rsidR="00F13ACA" w:rsidRPr="004D61B8" w:rsidRDefault="00F13ACA" w:rsidP="00F13ACA">
      <w:pPr>
        <w:spacing w:before="100" w:beforeAutospacing="1" w:after="100" w:afterAutospacing="1"/>
        <w:outlineLvl w:val="3"/>
        <w:rPr>
          <w:rFonts w:ascii="Times New Roman" w:hAnsi="Times New Roman" w:cs="Times New Roman"/>
          <w:b/>
          <w:bCs/>
          <w:kern w:val="0"/>
          <w:sz w:val="24"/>
          <w:szCs w:val="24"/>
        </w:rPr>
      </w:pPr>
    </w:p>
    <w:p w14:paraId="22DFBC0E" w14:textId="7E1299DA" w:rsidR="00CF181E" w:rsidRPr="00CF181E" w:rsidRDefault="00CF181E" w:rsidP="00F13ACA">
      <w:pPr>
        <w:spacing w:before="100" w:beforeAutospacing="1" w:after="100" w:afterAutospacing="1"/>
        <w:outlineLvl w:val="3"/>
        <w:rPr>
          <w:rFonts w:ascii="Times New Roman" w:hAnsi="Times New Roman" w:cs="Times New Roman"/>
          <w:b/>
          <w:bCs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b/>
          <w:bCs/>
          <w:kern w:val="0"/>
          <w:sz w:val="24"/>
          <w:szCs w:val="24"/>
        </w:rPr>
        <w:t>2.1.1 Functional Scope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1"/>
        <w:gridCol w:w="1782"/>
        <w:gridCol w:w="5287"/>
      </w:tblGrid>
      <w:tr w:rsidR="00CF181E" w:rsidRPr="00CF181E" w14:paraId="556E36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3E3601" w14:textId="77777777" w:rsidR="00CF181E" w:rsidRPr="00CF181E" w:rsidRDefault="00CF181E" w:rsidP="00F13ACA">
            <w:pPr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</w:rPr>
              <w:t>Functional Area</w:t>
            </w:r>
          </w:p>
        </w:tc>
        <w:tc>
          <w:tcPr>
            <w:tcW w:w="0" w:type="auto"/>
            <w:vAlign w:val="center"/>
            <w:hideMark/>
          </w:tcPr>
          <w:p w14:paraId="79AACB28" w14:textId="77777777" w:rsidR="00CF181E" w:rsidRPr="00CF181E" w:rsidRDefault="00CF181E" w:rsidP="00F13ACA">
            <w:pPr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</w:rPr>
              <w:t>Sub-Area</w:t>
            </w:r>
          </w:p>
        </w:tc>
        <w:tc>
          <w:tcPr>
            <w:tcW w:w="0" w:type="auto"/>
            <w:vAlign w:val="center"/>
            <w:hideMark/>
          </w:tcPr>
          <w:p w14:paraId="2840B50B" w14:textId="77777777" w:rsidR="00CF181E" w:rsidRPr="00CF181E" w:rsidRDefault="00CF181E" w:rsidP="00F13ACA">
            <w:pPr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</w:rPr>
              <w:t>Description</w:t>
            </w:r>
          </w:p>
        </w:tc>
      </w:tr>
      <w:tr w:rsidR="00CF181E" w:rsidRPr="00CF181E" w14:paraId="16B440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C360B" w14:textId="77777777" w:rsidR="00CF181E" w:rsidRPr="00CF181E" w:rsidRDefault="00CF181E" w:rsidP="00F13ACA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5551E2A4" w14:textId="77777777" w:rsidR="00CF181E" w:rsidRPr="00CF181E" w:rsidRDefault="00CF181E" w:rsidP="00F13ACA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kern w:val="0"/>
                <w:sz w:val="24"/>
                <w:szCs w:val="24"/>
              </w:rPr>
              <w:t>Login/Signup</w:t>
            </w:r>
          </w:p>
        </w:tc>
        <w:tc>
          <w:tcPr>
            <w:tcW w:w="0" w:type="auto"/>
            <w:vAlign w:val="center"/>
            <w:hideMark/>
          </w:tcPr>
          <w:p w14:paraId="41709295" w14:textId="77777777" w:rsidR="00CF181E" w:rsidRPr="00CF181E" w:rsidRDefault="00CF181E" w:rsidP="00F13ACA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kern w:val="0"/>
                <w:sz w:val="24"/>
                <w:szCs w:val="24"/>
              </w:rPr>
              <w:t>Verify user registration flows, login mechanisms, and JWT token handling including token expiration and refresh</w:t>
            </w:r>
          </w:p>
        </w:tc>
      </w:tr>
      <w:tr w:rsidR="00CF181E" w:rsidRPr="00CF181E" w14:paraId="67DC5E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167C4" w14:textId="77777777" w:rsidR="00CF181E" w:rsidRPr="00CF181E" w:rsidRDefault="00CF181E" w:rsidP="00F13ACA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</w:rPr>
              <w:t>Scenarios</w:t>
            </w:r>
          </w:p>
        </w:tc>
        <w:tc>
          <w:tcPr>
            <w:tcW w:w="0" w:type="auto"/>
            <w:vAlign w:val="center"/>
            <w:hideMark/>
          </w:tcPr>
          <w:p w14:paraId="489691E9" w14:textId="77777777" w:rsidR="00CF181E" w:rsidRPr="00CF181E" w:rsidRDefault="00CF181E" w:rsidP="00F13ACA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kern w:val="0"/>
                <w:sz w:val="24"/>
                <w:szCs w:val="24"/>
              </w:rPr>
              <w:t>Listing/Details</w:t>
            </w:r>
          </w:p>
        </w:tc>
        <w:tc>
          <w:tcPr>
            <w:tcW w:w="0" w:type="auto"/>
            <w:vAlign w:val="center"/>
            <w:hideMark/>
          </w:tcPr>
          <w:p w14:paraId="53686AF7" w14:textId="77777777" w:rsidR="00CF181E" w:rsidRPr="00CF181E" w:rsidRDefault="00CF181E" w:rsidP="00F13ACA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kern w:val="0"/>
                <w:sz w:val="24"/>
                <w:szCs w:val="24"/>
              </w:rPr>
              <w:t xml:space="preserve">Verify scenario availability, prerequisite-based </w:t>
            </w:r>
            <w:r w:rsidRPr="00CF181E">
              <w:rPr>
                <w:rFonts w:ascii="Times New Roman" w:hAnsi="Times New Roman" w:cs="Times New Roman"/>
                <w:kern w:val="0"/>
                <w:sz w:val="24"/>
                <w:szCs w:val="24"/>
              </w:rPr>
              <w:lastRenderedPageBreak/>
              <w:t>enabling/disabling, and scenario detail presentation</w:t>
            </w:r>
          </w:p>
        </w:tc>
      </w:tr>
      <w:tr w:rsidR="00CF181E" w:rsidRPr="00CF181E" w14:paraId="4BEB57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436C0" w14:textId="77777777" w:rsidR="00CF181E" w:rsidRPr="00CF181E" w:rsidRDefault="00CF181E" w:rsidP="00F13ACA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</w:rPr>
              <w:lastRenderedPageBreak/>
              <w:t>Simulation</w:t>
            </w:r>
          </w:p>
        </w:tc>
        <w:tc>
          <w:tcPr>
            <w:tcW w:w="0" w:type="auto"/>
            <w:vAlign w:val="center"/>
            <w:hideMark/>
          </w:tcPr>
          <w:p w14:paraId="4A251162" w14:textId="77777777" w:rsidR="00CF181E" w:rsidRPr="00CF181E" w:rsidRDefault="00CF181E" w:rsidP="00F13ACA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kern w:val="0"/>
                <w:sz w:val="24"/>
                <w:szCs w:val="24"/>
              </w:rPr>
              <w:t>Lifecycle Management</w:t>
            </w:r>
          </w:p>
        </w:tc>
        <w:tc>
          <w:tcPr>
            <w:tcW w:w="0" w:type="auto"/>
            <w:vAlign w:val="center"/>
            <w:hideMark/>
          </w:tcPr>
          <w:p w14:paraId="0B18A7D5" w14:textId="77777777" w:rsidR="00CF181E" w:rsidRPr="00CF181E" w:rsidRDefault="00CF181E" w:rsidP="00F13ACA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kern w:val="0"/>
                <w:sz w:val="24"/>
                <w:szCs w:val="24"/>
              </w:rPr>
              <w:t>Verify container orchestration, real-time log streaming, terminal interaction, and graceful task termination</w:t>
            </w:r>
          </w:p>
        </w:tc>
      </w:tr>
      <w:tr w:rsidR="00CF181E" w:rsidRPr="00CF181E" w14:paraId="5520E0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998FEB" w14:textId="77777777" w:rsidR="00CF181E" w:rsidRPr="00CF181E" w:rsidRDefault="00CF181E" w:rsidP="00F13ACA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0432FC46" w14:textId="77777777" w:rsidR="00CF181E" w:rsidRPr="00CF181E" w:rsidRDefault="00CF181E" w:rsidP="00F13ACA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kern w:val="0"/>
                <w:sz w:val="24"/>
                <w:szCs w:val="24"/>
              </w:rPr>
              <w:t>User Management</w:t>
            </w:r>
          </w:p>
        </w:tc>
        <w:tc>
          <w:tcPr>
            <w:tcW w:w="0" w:type="auto"/>
            <w:vAlign w:val="center"/>
            <w:hideMark/>
          </w:tcPr>
          <w:p w14:paraId="3304AB00" w14:textId="77777777" w:rsidR="00CF181E" w:rsidRPr="00CF181E" w:rsidRDefault="00CF181E" w:rsidP="00F13ACA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kern w:val="0"/>
                <w:sz w:val="24"/>
                <w:szCs w:val="24"/>
              </w:rPr>
              <w:t>Verify user listing, deletion workflows, role assignment, and comprehensive audit log viewing</w:t>
            </w:r>
          </w:p>
        </w:tc>
      </w:tr>
      <w:tr w:rsidR="00CF181E" w:rsidRPr="00CF181E" w14:paraId="49B0C1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F4B29" w14:textId="77777777" w:rsidR="00CF181E" w:rsidRPr="00CF181E" w:rsidRDefault="00CF181E" w:rsidP="00F13ACA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07D34BAD" w14:textId="77777777" w:rsidR="00CF181E" w:rsidRPr="00CF181E" w:rsidRDefault="00CF181E" w:rsidP="00F13ACA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kern w:val="0"/>
                <w:sz w:val="24"/>
                <w:szCs w:val="24"/>
              </w:rPr>
              <w:t>Cluster Health</w:t>
            </w:r>
          </w:p>
        </w:tc>
        <w:tc>
          <w:tcPr>
            <w:tcW w:w="0" w:type="auto"/>
            <w:vAlign w:val="center"/>
            <w:hideMark/>
          </w:tcPr>
          <w:p w14:paraId="500ACEEA" w14:textId="77777777" w:rsidR="00CF181E" w:rsidRPr="00CF181E" w:rsidRDefault="00CF181E" w:rsidP="00F13ACA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kern w:val="0"/>
                <w:sz w:val="24"/>
                <w:szCs w:val="24"/>
              </w:rPr>
              <w:t>Verify Kubernetes pod status reporting, resource utilization metrics, and system health indicators</w:t>
            </w:r>
          </w:p>
        </w:tc>
      </w:tr>
    </w:tbl>
    <w:p w14:paraId="028E5F94" w14:textId="77777777" w:rsidR="00F13ACA" w:rsidRPr="004D61B8" w:rsidRDefault="00F13ACA" w:rsidP="00F13ACA">
      <w:pPr>
        <w:spacing w:before="100" w:beforeAutospacing="1" w:after="100" w:afterAutospacing="1"/>
        <w:outlineLvl w:val="3"/>
        <w:rPr>
          <w:rFonts w:ascii="Times New Roman" w:hAnsi="Times New Roman" w:cs="Times New Roman"/>
          <w:b/>
          <w:bCs/>
          <w:kern w:val="0"/>
          <w:sz w:val="24"/>
          <w:szCs w:val="24"/>
        </w:rPr>
      </w:pPr>
    </w:p>
    <w:p w14:paraId="1CEE95FD" w14:textId="3FCEFB60" w:rsidR="00CF181E" w:rsidRPr="00CF181E" w:rsidRDefault="00CF181E" w:rsidP="00F13ACA">
      <w:pPr>
        <w:spacing w:before="100" w:beforeAutospacing="1" w:after="100" w:afterAutospacing="1"/>
        <w:outlineLvl w:val="3"/>
        <w:rPr>
          <w:rFonts w:ascii="Times New Roman" w:hAnsi="Times New Roman" w:cs="Times New Roman"/>
          <w:b/>
          <w:bCs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b/>
          <w:bCs/>
          <w:kern w:val="0"/>
          <w:sz w:val="24"/>
          <w:szCs w:val="24"/>
        </w:rPr>
        <w:t>2.1.2 Non-Functional Scope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6"/>
        <w:gridCol w:w="6294"/>
      </w:tblGrid>
      <w:tr w:rsidR="00CF181E" w:rsidRPr="00CF181E" w14:paraId="615C6C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FCD3D2" w14:textId="77777777" w:rsidR="00CF181E" w:rsidRPr="00CF181E" w:rsidRDefault="00CF181E" w:rsidP="00F13ACA">
            <w:pPr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</w:rPr>
              <w:t>Non-Functional Requirement</w:t>
            </w:r>
          </w:p>
        </w:tc>
        <w:tc>
          <w:tcPr>
            <w:tcW w:w="0" w:type="auto"/>
            <w:vAlign w:val="center"/>
            <w:hideMark/>
          </w:tcPr>
          <w:p w14:paraId="0956C8A7" w14:textId="77777777" w:rsidR="00CF181E" w:rsidRPr="00CF181E" w:rsidRDefault="00CF181E" w:rsidP="00F13ACA">
            <w:pPr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</w:rPr>
              <w:t>Description</w:t>
            </w:r>
          </w:p>
        </w:tc>
      </w:tr>
      <w:tr w:rsidR="00CF181E" w:rsidRPr="00CF181E" w14:paraId="4AB1A9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4E587" w14:textId="77777777" w:rsidR="00CF181E" w:rsidRPr="00CF181E" w:rsidRDefault="00CF181E" w:rsidP="00F13ACA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03D62E0F" w14:textId="77777777" w:rsidR="00CF181E" w:rsidRPr="00CF181E" w:rsidRDefault="00CF181E" w:rsidP="00F13ACA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kern w:val="0"/>
                <w:sz w:val="24"/>
                <w:szCs w:val="24"/>
              </w:rPr>
              <w:t>Validate basic load handling for concurrent simulations with scaled testing parameters</w:t>
            </w:r>
          </w:p>
        </w:tc>
      </w:tr>
      <w:tr w:rsidR="00CF181E" w:rsidRPr="00CF181E" w14:paraId="19D5C2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CFBC17" w14:textId="77777777" w:rsidR="00CF181E" w:rsidRPr="00CF181E" w:rsidRDefault="00CF181E" w:rsidP="00F13ACA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</w:rPr>
              <w:t>Usability</w:t>
            </w:r>
          </w:p>
        </w:tc>
        <w:tc>
          <w:tcPr>
            <w:tcW w:w="0" w:type="auto"/>
            <w:vAlign w:val="center"/>
            <w:hideMark/>
          </w:tcPr>
          <w:p w14:paraId="686F8888" w14:textId="77777777" w:rsidR="00CF181E" w:rsidRPr="00CF181E" w:rsidRDefault="00CF181E" w:rsidP="00F13ACA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kern w:val="0"/>
                <w:sz w:val="24"/>
                <w:szCs w:val="24"/>
              </w:rPr>
              <w:t>Ensure responsive design across Admin and User dashboards on various screen sizes and devices</w:t>
            </w:r>
          </w:p>
        </w:tc>
      </w:tr>
      <w:tr w:rsidR="00CF181E" w:rsidRPr="00CF181E" w14:paraId="2F9BD9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182FC" w14:textId="77777777" w:rsidR="00CF181E" w:rsidRPr="00CF181E" w:rsidRDefault="00CF181E" w:rsidP="00F13ACA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272ACA33" w14:textId="77777777" w:rsidR="00CF181E" w:rsidRPr="00CF181E" w:rsidRDefault="00CF181E" w:rsidP="00F13ACA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kern w:val="0"/>
                <w:sz w:val="24"/>
                <w:szCs w:val="24"/>
              </w:rPr>
              <w:t>Verify proper authentication, authorization, and data protection mechanisms</w:t>
            </w:r>
          </w:p>
        </w:tc>
      </w:tr>
      <w:tr w:rsidR="00CF181E" w:rsidRPr="00CF181E" w14:paraId="2E42EA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FF3DA" w14:textId="77777777" w:rsidR="00CF181E" w:rsidRPr="00CF181E" w:rsidRDefault="00CF181E" w:rsidP="00F13ACA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786AA4D8" w14:textId="77777777" w:rsidR="00CF181E" w:rsidRPr="00CF181E" w:rsidRDefault="00CF181E" w:rsidP="00F13ACA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kern w:val="0"/>
                <w:sz w:val="24"/>
                <w:szCs w:val="24"/>
              </w:rPr>
              <w:t>Confirm system stability and error recovery capabilities</w:t>
            </w:r>
          </w:p>
        </w:tc>
      </w:tr>
    </w:tbl>
    <w:p w14:paraId="6D6CB703" w14:textId="77777777" w:rsidR="00F13ACA" w:rsidRPr="004D61B8" w:rsidRDefault="00F13ACA" w:rsidP="00F13ACA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</w:rPr>
      </w:pPr>
    </w:p>
    <w:p w14:paraId="582E1032" w14:textId="4FFB0E9F" w:rsidR="00CF181E" w:rsidRPr="00CF181E" w:rsidRDefault="00CF181E" w:rsidP="00F13ACA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</w:rPr>
      </w:pPr>
      <w:r w:rsidRPr="00CF181E">
        <w:rPr>
          <w:rFonts w:ascii="Times New Roman" w:hAnsi="Times New Roman" w:cs="Times New Roman"/>
          <w:b/>
          <w:bCs/>
          <w:kern w:val="0"/>
          <w:sz w:val="27"/>
          <w:szCs w:val="27"/>
        </w:rPr>
        <w:t>2.2 Out of Scope</w:t>
      </w:r>
    </w:p>
    <w:p w14:paraId="7A304599" w14:textId="77777777" w:rsidR="00CF181E" w:rsidRPr="00CF181E" w:rsidRDefault="00CF181E" w:rsidP="00F13ACA">
      <w:p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The following items are explicitly excluded from the current testing cycle: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2459"/>
        <w:gridCol w:w="6190"/>
      </w:tblGrid>
      <w:tr w:rsidR="00CF181E" w:rsidRPr="00CF181E" w14:paraId="02D0172A" w14:textId="77777777" w:rsidTr="00F13ACA">
        <w:trPr>
          <w:tblHeader/>
          <w:tblCellSpacing w:w="15" w:type="dxa"/>
        </w:trPr>
        <w:tc>
          <w:tcPr>
            <w:tcW w:w="0" w:type="auto"/>
            <w:vAlign w:val="center"/>
          </w:tcPr>
          <w:p w14:paraId="28EAECF4" w14:textId="2AF5721B" w:rsidR="00CF181E" w:rsidRPr="00CF181E" w:rsidRDefault="00CF181E" w:rsidP="00F13ACA">
            <w:pPr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791158B" w14:textId="77777777" w:rsidR="00CF181E" w:rsidRPr="00CF181E" w:rsidRDefault="00CF181E" w:rsidP="00F13ACA">
            <w:pPr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73F46B95" w14:textId="77777777" w:rsidR="00CF181E" w:rsidRPr="00CF181E" w:rsidRDefault="00CF181E" w:rsidP="00F13ACA">
            <w:pPr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</w:rPr>
              <w:t>Description</w:t>
            </w:r>
          </w:p>
        </w:tc>
      </w:tr>
      <w:tr w:rsidR="00CF181E" w:rsidRPr="00CF181E" w14:paraId="089783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54642" w14:textId="7EB5D257" w:rsidR="00CF181E" w:rsidRPr="00CF181E" w:rsidRDefault="00CF181E" w:rsidP="00F13ACA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F34F499" w14:textId="77777777" w:rsidR="00CF181E" w:rsidRPr="00CF181E" w:rsidRDefault="00CF181E" w:rsidP="00F13ACA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</w:rPr>
              <w:t>High-Volume DDoS Testing</w:t>
            </w:r>
          </w:p>
        </w:tc>
        <w:tc>
          <w:tcPr>
            <w:tcW w:w="0" w:type="auto"/>
            <w:vAlign w:val="center"/>
            <w:hideMark/>
          </w:tcPr>
          <w:p w14:paraId="6D9858E7" w14:textId="77777777" w:rsidR="00CF181E" w:rsidRPr="00CF181E" w:rsidRDefault="00CF181E" w:rsidP="00F13ACA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kern w:val="0"/>
                <w:sz w:val="24"/>
                <w:szCs w:val="24"/>
              </w:rPr>
              <w:t>High-volume Distributed Denial of Service attacks against the platform infrastructure (self-DoS scenarios)</w:t>
            </w:r>
          </w:p>
        </w:tc>
      </w:tr>
      <w:tr w:rsidR="00CF181E" w:rsidRPr="00CF181E" w14:paraId="0EDB6141" w14:textId="77777777" w:rsidTr="00F13ACA">
        <w:trPr>
          <w:tblCellSpacing w:w="15" w:type="dxa"/>
        </w:trPr>
        <w:tc>
          <w:tcPr>
            <w:tcW w:w="0" w:type="auto"/>
            <w:vAlign w:val="center"/>
          </w:tcPr>
          <w:p w14:paraId="37A99491" w14:textId="2053554F" w:rsidR="00CF181E" w:rsidRPr="00CF181E" w:rsidRDefault="00CF181E" w:rsidP="00F13ACA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FB540C2" w14:textId="77777777" w:rsidR="00CF181E" w:rsidRPr="00CF181E" w:rsidRDefault="00CF181E" w:rsidP="00F13ACA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</w:rPr>
              <w:t>Physical Hardware Stress Testing</w:t>
            </w:r>
          </w:p>
        </w:tc>
        <w:tc>
          <w:tcPr>
            <w:tcW w:w="0" w:type="auto"/>
            <w:vAlign w:val="center"/>
            <w:hideMark/>
          </w:tcPr>
          <w:p w14:paraId="67825A9F" w14:textId="77777777" w:rsidR="00CF181E" w:rsidRPr="00CF181E" w:rsidRDefault="00CF181E" w:rsidP="00F13ACA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kern w:val="0"/>
                <w:sz w:val="24"/>
                <w:szCs w:val="24"/>
              </w:rPr>
              <w:t>Physical infrastructure testing including hardware failures and disaster recovery</w:t>
            </w:r>
          </w:p>
        </w:tc>
      </w:tr>
      <w:tr w:rsidR="00CF181E" w:rsidRPr="00CF181E" w14:paraId="46F6D3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EA5C6" w14:textId="37FC7B5C" w:rsidR="00CF181E" w:rsidRPr="00CF181E" w:rsidRDefault="00CF181E" w:rsidP="00F13ACA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59A6862" w14:textId="77777777" w:rsidR="00CF181E" w:rsidRPr="00CF181E" w:rsidRDefault="00CF181E" w:rsidP="00F13ACA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</w:rPr>
              <w:t>Payment Integration</w:t>
            </w:r>
          </w:p>
        </w:tc>
        <w:tc>
          <w:tcPr>
            <w:tcW w:w="0" w:type="auto"/>
            <w:vAlign w:val="center"/>
            <w:hideMark/>
          </w:tcPr>
          <w:p w14:paraId="4FA34E11" w14:textId="77777777" w:rsidR="00CF181E" w:rsidRPr="00CF181E" w:rsidRDefault="00CF181E" w:rsidP="00F13ACA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kern w:val="0"/>
                <w:sz w:val="24"/>
                <w:szCs w:val="24"/>
              </w:rPr>
              <w:t>Third-party payment gateway integration and financial transaction processing</w:t>
            </w:r>
          </w:p>
        </w:tc>
      </w:tr>
      <w:tr w:rsidR="00CF181E" w:rsidRPr="00CF181E" w14:paraId="593193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E4E85" w14:textId="6C155315" w:rsidR="00CF181E" w:rsidRPr="00CF181E" w:rsidRDefault="00CF181E" w:rsidP="00F13ACA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3B701AF" w14:textId="77777777" w:rsidR="00CF181E" w:rsidRPr="00CF181E" w:rsidRDefault="00CF181E" w:rsidP="00F13ACA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b/>
                <w:bCs/>
                <w:kern w:val="0"/>
                <w:sz w:val="24"/>
                <w:szCs w:val="24"/>
              </w:rPr>
              <w:t>Advanced Analytics</w:t>
            </w:r>
          </w:p>
        </w:tc>
        <w:tc>
          <w:tcPr>
            <w:tcW w:w="0" w:type="auto"/>
            <w:vAlign w:val="center"/>
            <w:hideMark/>
          </w:tcPr>
          <w:p w14:paraId="2EC86759" w14:textId="77777777" w:rsidR="00CF181E" w:rsidRPr="00CF181E" w:rsidRDefault="00CF181E" w:rsidP="00F13ACA">
            <w:pPr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CF181E">
              <w:rPr>
                <w:rFonts w:ascii="Times New Roman" w:hAnsi="Times New Roman" w:cs="Times New Roman"/>
                <w:kern w:val="0"/>
                <w:sz w:val="24"/>
                <w:szCs w:val="24"/>
              </w:rPr>
              <w:t>Complex data analytics and machine learning features not in current scope</w:t>
            </w:r>
          </w:p>
        </w:tc>
      </w:tr>
    </w:tbl>
    <w:p w14:paraId="5AE51758" w14:textId="77777777" w:rsidR="00F13ACA" w:rsidRPr="004D61B8" w:rsidRDefault="00F13ACA" w:rsidP="00F13ACA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</w:rPr>
      </w:pPr>
    </w:p>
    <w:p w14:paraId="5E010554" w14:textId="305F8103" w:rsidR="00CF181E" w:rsidRPr="00CF181E" w:rsidRDefault="00CF181E" w:rsidP="00F13ACA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</w:rPr>
      </w:pPr>
      <w:r w:rsidRPr="00CF181E">
        <w:rPr>
          <w:rFonts w:ascii="Times New Roman" w:hAnsi="Times New Roman" w:cs="Times New Roman"/>
          <w:b/>
          <w:bCs/>
          <w:kern w:val="0"/>
          <w:sz w:val="27"/>
          <w:szCs w:val="27"/>
        </w:rPr>
        <w:lastRenderedPageBreak/>
        <w:t>2.3 Testing Exclusions</w:t>
      </w:r>
    </w:p>
    <w:p w14:paraId="68365522" w14:textId="77777777" w:rsidR="00CF181E" w:rsidRPr="00CF181E" w:rsidRDefault="00CF181E" w:rsidP="00F13ACA">
      <w:p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The following features are excluded from the current testing phase:</w:t>
      </w:r>
    </w:p>
    <w:p w14:paraId="076CEF98" w14:textId="77777777" w:rsidR="00CF181E" w:rsidRPr="00CF181E" w:rsidRDefault="00CF181E" w:rsidP="00F13ACA">
      <w:pPr>
        <w:numPr>
          <w:ilvl w:val="0"/>
          <w:numId w:val="64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Advanced reporting features not implemented in the current sprint</w:t>
      </w:r>
    </w:p>
    <w:p w14:paraId="79303F74" w14:textId="77777777" w:rsidR="00CF181E" w:rsidRPr="00CF181E" w:rsidRDefault="00CF181E" w:rsidP="00F13ACA">
      <w:pPr>
        <w:numPr>
          <w:ilvl w:val="0"/>
          <w:numId w:val="64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Experimental features marked as "beta" or "preview"</w:t>
      </w:r>
    </w:p>
    <w:p w14:paraId="4AFF4FE8" w14:textId="77777777" w:rsidR="00CF181E" w:rsidRPr="00CF181E" w:rsidRDefault="00CF181E" w:rsidP="00F13ACA">
      <w:pPr>
        <w:numPr>
          <w:ilvl w:val="0"/>
          <w:numId w:val="64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Deprecated legacy functionality scheduled for removal</w:t>
      </w:r>
    </w:p>
    <w:p w14:paraId="3FA96068" w14:textId="77777777" w:rsidR="00CF181E" w:rsidRPr="00CF181E" w:rsidRDefault="00CF181E" w:rsidP="00F13ACA">
      <w:pPr>
        <w:numPr>
          <w:ilvl w:val="0"/>
          <w:numId w:val="64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 xml:space="preserve">Future enhancement features </w:t>
      </w:r>
      <w:proofErr w:type="gramStart"/>
      <w:r w:rsidRPr="00CF181E">
        <w:rPr>
          <w:rFonts w:ascii="Times New Roman" w:hAnsi="Times New Roman" w:cs="Times New Roman"/>
          <w:kern w:val="0"/>
          <w:sz w:val="24"/>
          <w:szCs w:val="24"/>
        </w:rPr>
        <w:t>not</w:t>
      </w:r>
      <w:proofErr w:type="gramEnd"/>
      <w:r w:rsidRPr="00CF181E">
        <w:rPr>
          <w:rFonts w:ascii="Times New Roman" w:hAnsi="Times New Roman" w:cs="Times New Roman"/>
          <w:kern w:val="0"/>
          <w:sz w:val="24"/>
          <w:szCs w:val="24"/>
        </w:rPr>
        <w:t xml:space="preserve"> yet in development</w:t>
      </w:r>
    </w:p>
    <w:p w14:paraId="5FE4498D" w14:textId="21BD8135" w:rsidR="00CF181E" w:rsidRPr="00CF181E" w:rsidRDefault="00CF181E" w:rsidP="00F13ACA">
      <w:pPr>
        <w:rPr>
          <w:rFonts w:ascii="Times New Roman" w:hAnsi="Times New Roman" w:cs="Times New Roman"/>
          <w:kern w:val="0"/>
          <w:sz w:val="24"/>
          <w:szCs w:val="24"/>
        </w:rPr>
      </w:pPr>
    </w:p>
    <w:p w14:paraId="53E682E8" w14:textId="77777777" w:rsidR="00CF181E" w:rsidRPr="00CF181E" w:rsidRDefault="00CF181E" w:rsidP="00F13ACA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</w:rPr>
      </w:pPr>
      <w:r w:rsidRPr="00CF181E">
        <w:rPr>
          <w:rFonts w:ascii="Times New Roman" w:hAnsi="Times New Roman" w:cs="Times New Roman"/>
          <w:b/>
          <w:bCs/>
          <w:kern w:val="0"/>
          <w:sz w:val="36"/>
          <w:szCs w:val="36"/>
        </w:rPr>
        <w:t>3. Detailed Test Approach</w:t>
      </w:r>
    </w:p>
    <w:p w14:paraId="4D38F292" w14:textId="77777777" w:rsidR="00CF181E" w:rsidRPr="00CF181E" w:rsidRDefault="00CF181E" w:rsidP="00F13ACA">
      <w:p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 xml:space="preserve">All testing activities are designed to ensure the </w:t>
      </w:r>
      <w:proofErr w:type="spellStart"/>
      <w:r w:rsidRPr="00CF181E">
        <w:rPr>
          <w:rFonts w:ascii="Times New Roman" w:hAnsi="Times New Roman" w:cs="Times New Roman"/>
          <w:kern w:val="0"/>
          <w:sz w:val="24"/>
          <w:szCs w:val="24"/>
        </w:rPr>
        <w:t>CyberRange</w:t>
      </w:r>
      <w:proofErr w:type="spellEnd"/>
      <w:r w:rsidRPr="00CF181E">
        <w:rPr>
          <w:rFonts w:ascii="Times New Roman" w:hAnsi="Times New Roman" w:cs="Times New Roman"/>
          <w:kern w:val="0"/>
          <w:sz w:val="24"/>
          <w:szCs w:val="24"/>
        </w:rPr>
        <w:t xml:space="preserve"> platform meets functional requirements as defined in the </w:t>
      </w:r>
      <w:r w:rsidRPr="00CF181E">
        <w:rPr>
          <w:rFonts w:ascii="Times New Roman" w:hAnsi="Times New Roman" w:cs="Times New Roman"/>
          <w:kern w:val="0"/>
          <w:sz w:val="20"/>
        </w:rPr>
        <w:t>Comprehensive_Test_Cases.md</w:t>
      </w:r>
      <w:r w:rsidRPr="00CF181E">
        <w:rPr>
          <w:rFonts w:ascii="Times New Roman" w:hAnsi="Times New Roman" w:cs="Times New Roman"/>
          <w:kern w:val="0"/>
          <w:sz w:val="24"/>
          <w:szCs w:val="24"/>
        </w:rPr>
        <w:t xml:space="preserve"> documentation.</w:t>
      </w:r>
    </w:p>
    <w:p w14:paraId="4501E703" w14:textId="77777777" w:rsidR="004D61B8" w:rsidRPr="004D61B8" w:rsidRDefault="004D61B8" w:rsidP="00F13ACA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</w:rPr>
      </w:pPr>
    </w:p>
    <w:p w14:paraId="1CBEA149" w14:textId="184FB5E6" w:rsidR="00CF181E" w:rsidRPr="00CF181E" w:rsidRDefault="00CF181E" w:rsidP="00F13ACA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</w:rPr>
      </w:pPr>
      <w:r w:rsidRPr="00CF181E">
        <w:rPr>
          <w:rFonts w:ascii="Times New Roman" w:hAnsi="Times New Roman" w:cs="Times New Roman"/>
          <w:b/>
          <w:bCs/>
          <w:kern w:val="0"/>
          <w:sz w:val="27"/>
          <w:szCs w:val="27"/>
        </w:rPr>
        <w:t>3.1 Naming Conventions</w:t>
      </w:r>
    </w:p>
    <w:p w14:paraId="583E239E" w14:textId="77777777" w:rsidR="00CF181E" w:rsidRPr="00CF181E" w:rsidRDefault="00CF181E" w:rsidP="00F13ACA">
      <w:p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Test case identifiers follow a standardized format for consistency and traceability:</w:t>
      </w:r>
    </w:p>
    <w:p w14:paraId="62E943C8" w14:textId="77777777" w:rsidR="00CF181E" w:rsidRPr="00CF181E" w:rsidRDefault="00CF181E" w:rsidP="00F13ACA">
      <w:p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b/>
          <w:bCs/>
          <w:kern w:val="0"/>
          <w:sz w:val="24"/>
          <w:szCs w:val="24"/>
        </w:rPr>
        <w:t>Format</w:t>
      </w:r>
      <w:r w:rsidRPr="00CF181E">
        <w:rPr>
          <w:rFonts w:ascii="Times New Roman" w:hAnsi="Times New Roman" w:cs="Times New Roman"/>
          <w:kern w:val="0"/>
          <w:sz w:val="24"/>
          <w:szCs w:val="24"/>
        </w:rPr>
        <w:t xml:space="preserve">: </w:t>
      </w:r>
      <w:r w:rsidRPr="00CF181E">
        <w:rPr>
          <w:rFonts w:ascii="Times New Roman" w:hAnsi="Times New Roman" w:cs="Times New Roman"/>
          <w:kern w:val="0"/>
          <w:sz w:val="20"/>
        </w:rPr>
        <w:t>FE-[Module]-[Number]</w:t>
      </w:r>
    </w:p>
    <w:p w14:paraId="29DA3243" w14:textId="77777777" w:rsidR="00CF181E" w:rsidRPr="00CF181E" w:rsidRDefault="00CF181E" w:rsidP="00F13ACA">
      <w:p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b/>
          <w:bCs/>
          <w:kern w:val="0"/>
          <w:sz w:val="24"/>
          <w:szCs w:val="24"/>
        </w:rPr>
        <w:t>Examples</w:t>
      </w:r>
      <w:r w:rsidRPr="00CF181E">
        <w:rPr>
          <w:rFonts w:ascii="Times New Roman" w:hAnsi="Times New Roman" w:cs="Times New Roman"/>
          <w:kern w:val="0"/>
          <w:sz w:val="24"/>
          <w:szCs w:val="24"/>
        </w:rPr>
        <w:t>:</w:t>
      </w:r>
    </w:p>
    <w:p w14:paraId="32C70FAE" w14:textId="77777777" w:rsidR="00CF181E" w:rsidRPr="00CF181E" w:rsidRDefault="00CF181E" w:rsidP="00F13ACA">
      <w:pPr>
        <w:numPr>
          <w:ilvl w:val="0"/>
          <w:numId w:val="65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0"/>
        </w:rPr>
        <w:t>FE-Auth-01</w:t>
      </w:r>
      <w:r w:rsidRPr="00CF181E">
        <w:rPr>
          <w:rFonts w:ascii="Times New Roman" w:hAnsi="Times New Roman" w:cs="Times New Roman"/>
          <w:kern w:val="0"/>
          <w:sz w:val="24"/>
          <w:szCs w:val="24"/>
        </w:rPr>
        <w:t xml:space="preserve"> - Frontend Authentication Test Case 1</w:t>
      </w:r>
    </w:p>
    <w:p w14:paraId="19B149CD" w14:textId="77777777" w:rsidR="00CF181E" w:rsidRPr="00CF181E" w:rsidRDefault="00CF181E" w:rsidP="00F13ACA">
      <w:pPr>
        <w:numPr>
          <w:ilvl w:val="0"/>
          <w:numId w:val="65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0"/>
        </w:rPr>
        <w:t>FE-Sim-03</w:t>
      </w:r>
      <w:r w:rsidRPr="00CF181E">
        <w:rPr>
          <w:rFonts w:ascii="Times New Roman" w:hAnsi="Times New Roman" w:cs="Times New Roman"/>
          <w:kern w:val="0"/>
          <w:sz w:val="24"/>
          <w:szCs w:val="24"/>
        </w:rPr>
        <w:t xml:space="preserve"> - Frontend Simulation Test Case 3</w:t>
      </w:r>
    </w:p>
    <w:p w14:paraId="4168EACE" w14:textId="77777777" w:rsidR="00CF181E" w:rsidRPr="00CF181E" w:rsidRDefault="00CF181E" w:rsidP="00F13ACA">
      <w:pPr>
        <w:numPr>
          <w:ilvl w:val="0"/>
          <w:numId w:val="65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0"/>
        </w:rPr>
        <w:t>FE-Admin-05</w:t>
      </w:r>
      <w:r w:rsidRPr="00CF181E">
        <w:rPr>
          <w:rFonts w:ascii="Times New Roman" w:hAnsi="Times New Roman" w:cs="Times New Roman"/>
          <w:kern w:val="0"/>
          <w:sz w:val="24"/>
          <w:szCs w:val="24"/>
        </w:rPr>
        <w:t xml:space="preserve"> - Frontend Admin Test Case 5</w:t>
      </w:r>
    </w:p>
    <w:p w14:paraId="5523107B" w14:textId="77777777" w:rsidR="004D61B8" w:rsidRPr="004D61B8" w:rsidRDefault="004D61B8" w:rsidP="004D61B8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</w:rPr>
      </w:pPr>
    </w:p>
    <w:p w14:paraId="7104B68D" w14:textId="7508293D" w:rsidR="00CF181E" w:rsidRPr="00CF181E" w:rsidRDefault="00CF181E" w:rsidP="004D61B8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</w:rPr>
      </w:pPr>
      <w:r w:rsidRPr="00CF181E">
        <w:rPr>
          <w:rFonts w:ascii="Times New Roman" w:hAnsi="Times New Roman" w:cs="Times New Roman"/>
          <w:b/>
          <w:bCs/>
          <w:kern w:val="0"/>
          <w:sz w:val="27"/>
          <w:szCs w:val="27"/>
        </w:rPr>
        <w:t>3.2 Test Case Design</w:t>
      </w:r>
    </w:p>
    <w:p w14:paraId="5CDC37A2" w14:textId="77777777" w:rsidR="00CF181E" w:rsidRPr="00CF181E" w:rsidRDefault="00CF181E" w:rsidP="00F13ACA">
      <w:p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Test cases are designed using a user-centric approach based on documented user stories:</w:t>
      </w:r>
    </w:p>
    <w:p w14:paraId="074F17CC" w14:textId="77777777" w:rsidR="00CF181E" w:rsidRPr="00CF181E" w:rsidRDefault="00CF181E" w:rsidP="00F13ACA">
      <w:p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b/>
          <w:bCs/>
          <w:kern w:val="0"/>
          <w:sz w:val="24"/>
          <w:szCs w:val="24"/>
        </w:rPr>
        <w:t>Example User Stories</w:t>
      </w:r>
      <w:r w:rsidRPr="00CF181E">
        <w:rPr>
          <w:rFonts w:ascii="Times New Roman" w:hAnsi="Times New Roman" w:cs="Times New Roman"/>
          <w:kern w:val="0"/>
          <w:sz w:val="24"/>
          <w:szCs w:val="24"/>
        </w:rPr>
        <w:t>:</w:t>
      </w:r>
    </w:p>
    <w:p w14:paraId="0050ADB4" w14:textId="77777777" w:rsidR="00CF181E" w:rsidRPr="00CF181E" w:rsidRDefault="00CF181E" w:rsidP="00F13ACA">
      <w:pPr>
        <w:numPr>
          <w:ilvl w:val="0"/>
          <w:numId w:val="66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"As a Student, I want to launch a simulation so that I can practice cybersecurity skills"</w:t>
      </w:r>
    </w:p>
    <w:p w14:paraId="32247588" w14:textId="77777777" w:rsidR="00CF181E" w:rsidRPr="00CF181E" w:rsidRDefault="00CF181E" w:rsidP="00F13ACA">
      <w:pPr>
        <w:numPr>
          <w:ilvl w:val="0"/>
          <w:numId w:val="66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"As an Admin, I want to delete a user so that I can manage platform access"</w:t>
      </w:r>
    </w:p>
    <w:p w14:paraId="3BBDC384" w14:textId="77777777" w:rsidR="00CF181E" w:rsidRPr="00CF181E" w:rsidRDefault="00CF181E" w:rsidP="00F13ACA">
      <w:pPr>
        <w:numPr>
          <w:ilvl w:val="0"/>
          <w:numId w:val="66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"As a Student, I want to view my progress so that I can track my learning"</w:t>
      </w:r>
    </w:p>
    <w:p w14:paraId="45CA9B3F" w14:textId="77777777" w:rsidR="004D61B8" w:rsidRPr="004D61B8" w:rsidRDefault="004D61B8" w:rsidP="00F13ACA">
      <w:pPr>
        <w:spacing w:before="100" w:beforeAutospacing="1" w:after="100" w:afterAutospacing="1"/>
        <w:rPr>
          <w:rFonts w:ascii="Times New Roman" w:hAnsi="Times New Roman" w:cs="Times New Roman"/>
          <w:b/>
          <w:bCs/>
          <w:kern w:val="0"/>
          <w:sz w:val="24"/>
          <w:szCs w:val="24"/>
        </w:rPr>
      </w:pPr>
    </w:p>
    <w:p w14:paraId="7A027066" w14:textId="3D3C1A52" w:rsidR="00CF181E" w:rsidRPr="00CF181E" w:rsidRDefault="00CF181E" w:rsidP="00F13ACA">
      <w:p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b/>
          <w:bCs/>
          <w:kern w:val="0"/>
          <w:sz w:val="24"/>
          <w:szCs w:val="24"/>
        </w:rPr>
        <w:lastRenderedPageBreak/>
        <w:t>Testing Methodology</w:t>
      </w:r>
      <w:r w:rsidRPr="00CF181E">
        <w:rPr>
          <w:rFonts w:ascii="Times New Roman" w:hAnsi="Times New Roman" w:cs="Times New Roman"/>
          <w:kern w:val="0"/>
          <w:sz w:val="24"/>
          <w:szCs w:val="24"/>
        </w:rPr>
        <w:t>:</w:t>
      </w:r>
    </w:p>
    <w:p w14:paraId="4A9EE3E7" w14:textId="77777777" w:rsidR="00CF181E" w:rsidRPr="00CF181E" w:rsidRDefault="00CF181E" w:rsidP="00F13ACA">
      <w:pPr>
        <w:numPr>
          <w:ilvl w:val="0"/>
          <w:numId w:val="67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b/>
          <w:bCs/>
          <w:kern w:val="0"/>
          <w:sz w:val="24"/>
          <w:szCs w:val="24"/>
        </w:rPr>
        <w:t>Black-Box UI Testing</w:t>
      </w:r>
      <w:r w:rsidRPr="00CF181E">
        <w:rPr>
          <w:rFonts w:ascii="Times New Roman" w:hAnsi="Times New Roman" w:cs="Times New Roman"/>
          <w:kern w:val="0"/>
          <w:sz w:val="24"/>
          <w:szCs w:val="24"/>
        </w:rPr>
        <w:t>: Focus on user interface interactions and workflows</w:t>
      </w:r>
    </w:p>
    <w:p w14:paraId="4C99EFA8" w14:textId="77777777" w:rsidR="00CF181E" w:rsidRPr="00CF181E" w:rsidRDefault="00CF181E" w:rsidP="00F13ACA">
      <w:pPr>
        <w:numPr>
          <w:ilvl w:val="0"/>
          <w:numId w:val="67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b/>
          <w:bCs/>
          <w:kern w:val="0"/>
          <w:sz w:val="24"/>
          <w:szCs w:val="24"/>
        </w:rPr>
        <w:t>API Integration Verification</w:t>
      </w:r>
      <w:r w:rsidRPr="00CF181E">
        <w:rPr>
          <w:rFonts w:ascii="Times New Roman" w:hAnsi="Times New Roman" w:cs="Times New Roman"/>
          <w:kern w:val="0"/>
          <w:sz w:val="24"/>
          <w:szCs w:val="24"/>
        </w:rPr>
        <w:t>: Validate backend service communication and data integrity</w:t>
      </w:r>
    </w:p>
    <w:p w14:paraId="488BD899" w14:textId="77777777" w:rsidR="00CF181E" w:rsidRPr="00CF181E" w:rsidRDefault="00CF181E" w:rsidP="00F13ACA">
      <w:pPr>
        <w:numPr>
          <w:ilvl w:val="0"/>
          <w:numId w:val="67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b/>
          <w:bCs/>
          <w:kern w:val="0"/>
          <w:sz w:val="24"/>
          <w:szCs w:val="24"/>
        </w:rPr>
        <w:t>Automated Testing</w:t>
      </w:r>
      <w:r w:rsidRPr="00CF181E">
        <w:rPr>
          <w:rFonts w:ascii="Times New Roman" w:hAnsi="Times New Roman" w:cs="Times New Roman"/>
          <w:kern w:val="0"/>
          <w:sz w:val="24"/>
          <w:szCs w:val="24"/>
        </w:rPr>
        <w:t xml:space="preserve">: Critical paths automated using </w:t>
      </w:r>
      <w:proofErr w:type="spellStart"/>
      <w:r w:rsidRPr="00CF181E">
        <w:rPr>
          <w:rFonts w:ascii="Times New Roman" w:hAnsi="Times New Roman" w:cs="Times New Roman"/>
          <w:kern w:val="0"/>
          <w:sz w:val="24"/>
          <w:szCs w:val="24"/>
        </w:rPr>
        <w:t>Katalon</w:t>
      </w:r>
      <w:proofErr w:type="spellEnd"/>
      <w:r w:rsidRPr="00CF181E">
        <w:rPr>
          <w:rFonts w:ascii="Times New Roman" w:hAnsi="Times New Roman" w:cs="Times New Roman"/>
          <w:kern w:val="0"/>
          <w:sz w:val="24"/>
          <w:szCs w:val="24"/>
        </w:rPr>
        <w:t xml:space="preserve"> Studio for regression efficiency</w:t>
      </w:r>
    </w:p>
    <w:p w14:paraId="491BEB15" w14:textId="77777777" w:rsidR="004D61B8" w:rsidRPr="004D61B8" w:rsidRDefault="004D61B8" w:rsidP="004D61B8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</w:rPr>
      </w:pPr>
    </w:p>
    <w:p w14:paraId="380133E2" w14:textId="08B2A977" w:rsidR="00CF181E" w:rsidRPr="00CF181E" w:rsidRDefault="00CF181E" w:rsidP="004D61B8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</w:rPr>
      </w:pPr>
      <w:r w:rsidRPr="00CF181E">
        <w:rPr>
          <w:rFonts w:ascii="Times New Roman" w:hAnsi="Times New Roman" w:cs="Times New Roman"/>
          <w:b/>
          <w:bCs/>
          <w:kern w:val="0"/>
          <w:sz w:val="27"/>
          <w:szCs w:val="27"/>
        </w:rPr>
        <w:t>3.3 Test Scheduling</w:t>
      </w:r>
    </w:p>
    <w:p w14:paraId="213037D3" w14:textId="77777777" w:rsidR="00CF181E" w:rsidRPr="00CF181E" w:rsidRDefault="00CF181E" w:rsidP="00F13ACA">
      <w:p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Testing activities are synchronized with development sprints to ensure continuous quality assurance:</w:t>
      </w:r>
    </w:p>
    <w:p w14:paraId="51DA6182" w14:textId="77777777" w:rsidR="00CF181E" w:rsidRPr="00CF181E" w:rsidRDefault="00CF181E" w:rsidP="00F13ACA">
      <w:p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b/>
          <w:bCs/>
          <w:kern w:val="0"/>
          <w:sz w:val="24"/>
          <w:szCs w:val="24"/>
        </w:rPr>
        <w:t>Testing Phases</w:t>
      </w:r>
      <w:r w:rsidRPr="00CF181E">
        <w:rPr>
          <w:rFonts w:ascii="Times New Roman" w:hAnsi="Times New Roman" w:cs="Times New Roman"/>
          <w:kern w:val="0"/>
          <w:sz w:val="24"/>
          <w:szCs w:val="24"/>
        </w:rPr>
        <w:t>:</w:t>
      </w:r>
    </w:p>
    <w:p w14:paraId="41DB997C" w14:textId="77777777" w:rsidR="00CF181E" w:rsidRPr="00CF181E" w:rsidRDefault="00CF181E" w:rsidP="00F13ACA">
      <w:pPr>
        <w:numPr>
          <w:ilvl w:val="0"/>
          <w:numId w:val="68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b/>
          <w:bCs/>
          <w:kern w:val="0"/>
          <w:sz w:val="24"/>
          <w:szCs w:val="24"/>
        </w:rPr>
        <w:t>Unit Tests</w:t>
      </w:r>
      <w:r w:rsidRPr="00CF181E">
        <w:rPr>
          <w:rFonts w:ascii="Times New Roman" w:hAnsi="Times New Roman" w:cs="Times New Roman"/>
          <w:kern w:val="0"/>
          <w:sz w:val="24"/>
          <w:szCs w:val="24"/>
        </w:rPr>
        <w:t xml:space="preserve">: Executed by development team using </w:t>
      </w:r>
      <w:proofErr w:type="spellStart"/>
      <w:r w:rsidRPr="00CF181E">
        <w:rPr>
          <w:rFonts w:ascii="Times New Roman" w:hAnsi="Times New Roman" w:cs="Times New Roman"/>
          <w:kern w:val="0"/>
          <w:sz w:val="20"/>
        </w:rPr>
        <w:t>npm</w:t>
      </w:r>
      <w:proofErr w:type="spellEnd"/>
      <w:r w:rsidRPr="00CF181E">
        <w:rPr>
          <w:rFonts w:ascii="Times New Roman" w:hAnsi="Times New Roman" w:cs="Times New Roman"/>
          <w:kern w:val="0"/>
          <w:sz w:val="20"/>
        </w:rPr>
        <w:t xml:space="preserve"> test</w:t>
      </w:r>
      <w:r w:rsidRPr="00CF181E">
        <w:rPr>
          <w:rFonts w:ascii="Times New Roman" w:hAnsi="Times New Roman" w:cs="Times New Roman"/>
          <w:kern w:val="0"/>
          <w:sz w:val="24"/>
          <w:szCs w:val="24"/>
        </w:rPr>
        <w:t xml:space="preserve"> command</w:t>
      </w:r>
    </w:p>
    <w:p w14:paraId="209BFB0C" w14:textId="77777777" w:rsidR="00CF181E" w:rsidRPr="00CF181E" w:rsidRDefault="00CF181E" w:rsidP="00F13ACA">
      <w:pPr>
        <w:numPr>
          <w:ilvl w:val="0"/>
          <w:numId w:val="68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b/>
          <w:bCs/>
          <w:kern w:val="0"/>
          <w:sz w:val="24"/>
          <w:szCs w:val="24"/>
        </w:rPr>
        <w:t>Integration Tests</w:t>
      </w:r>
      <w:r w:rsidRPr="00CF181E">
        <w:rPr>
          <w:rFonts w:ascii="Times New Roman" w:hAnsi="Times New Roman" w:cs="Times New Roman"/>
          <w:kern w:val="0"/>
          <w:sz w:val="24"/>
          <w:szCs w:val="24"/>
        </w:rPr>
        <w:t>: Executed by QA team in the Staging environment</w:t>
      </w:r>
    </w:p>
    <w:p w14:paraId="1AFABC66" w14:textId="77777777" w:rsidR="00CF181E" w:rsidRPr="00CF181E" w:rsidRDefault="00CF181E" w:rsidP="00F13ACA">
      <w:pPr>
        <w:numPr>
          <w:ilvl w:val="0"/>
          <w:numId w:val="68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b/>
          <w:bCs/>
          <w:kern w:val="0"/>
          <w:sz w:val="24"/>
          <w:szCs w:val="24"/>
        </w:rPr>
        <w:t>System Tests</w:t>
      </w:r>
      <w:r w:rsidRPr="00CF181E">
        <w:rPr>
          <w:rFonts w:ascii="Times New Roman" w:hAnsi="Times New Roman" w:cs="Times New Roman"/>
          <w:kern w:val="0"/>
          <w:sz w:val="24"/>
          <w:szCs w:val="24"/>
        </w:rPr>
        <w:t xml:space="preserve">: Executed by QA team in the Staging </w:t>
      </w:r>
      <w:proofErr w:type="gramStart"/>
      <w:r w:rsidRPr="00CF181E">
        <w:rPr>
          <w:rFonts w:ascii="Times New Roman" w:hAnsi="Times New Roman" w:cs="Times New Roman"/>
          <w:kern w:val="0"/>
          <w:sz w:val="24"/>
          <w:szCs w:val="24"/>
        </w:rPr>
        <w:t>environment</w:t>
      </w:r>
      <w:proofErr w:type="gramEnd"/>
    </w:p>
    <w:p w14:paraId="201A6202" w14:textId="77777777" w:rsidR="00CF181E" w:rsidRPr="00CF181E" w:rsidRDefault="00CF181E" w:rsidP="00F13ACA">
      <w:pPr>
        <w:numPr>
          <w:ilvl w:val="0"/>
          <w:numId w:val="68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b/>
          <w:bCs/>
          <w:kern w:val="0"/>
          <w:sz w:val="24"/>
          <w:szCs w:val="24"/>
        </w:rPr>
        <w:t>User Acceptance Testing</w:t>
      </w:r>
      <w:r w:rsidRPr="00CF181E">
        <w:rPr>
          <w:rFonts w:ascii="Times New Roman" w:hAnsi="Times New Roman" w:cs="Times New Roman"/>
          <w:kern w:val="0"/>
          <w:sz w:val="24"/>
          <w:szCs w:val="24"/>
        </w:rPr>
        <w:t>: Conducted with select users in Pre-Production environment</w:t>
      </w:r>
    </w:p>
    <w:p w14:paraId="2DE7C08E" w14:textId="77777777" w:rsidR="004D61B8" w:rsidRPr="004D61B8" w:rsidRDefault="004D61B8" w:rsidP="004D61B8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</w:rPr>
      </w:pPr>
    </w:p>
    <w:p w14:paraId="2F2EAF1C" w14:textId="0A2E510B" w:rsidR="00CF181E" w:rsidRPr="00CF181E" w:rsidRDefault="00CF181E" w:rsidP="004D61B8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</w:rPr>
      </w:pPr>
      <w:r w:rsidRPr="00CF181E">
        <w:rPr>
          <w:rFonts w:ascii="Times New Roman" w:hAnsi="Times New Roman" w:cs="Times New Roman"/>
          <w:b/>
          <w:bCs/>
          <w:kern w:val="0"/>
          <w:sz w:val="27"/>
          <w:szCs w:val="27"/>
        </w:rPr>
        <w:t>3.4 Data Build</w:t>
      </w:r>
    </w:p>
    <w:p w14:paraId="2D008A7B" w14:textId="77777777" w:rsidR="00CF181E" w:rsidRPr="00CF181E" w:rsidRDefault="00CF181E" w:rsidP="00F13ACA">
      <w:p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b/>
          <w:bCs/>
          <w:kern w:val="0"/>
          <w:sz w:val="24"/>
          <w:szCs w:val="24"/>
        </w:rPr>
        <w:t>Data Requirements and Preparation</w:t>
      </w:r>
      <w:r w:rsidRPr="00CF181E">
        <w:rPr>
          <w:rFonts w:ascii="Times New Roman" w:hAnsi="Times New Roman" w:cs="Times New Roman"/>
          <w:kern w:val="0"/>
          <w:sz w:val="24"/>
          <w:szCs w:val="24"/>
        </w:rPr>
        <w:t>:</w:t>
      </w:r>
    </w:p>
    <w:p w14:paraId="08CD6B33" w14:textId="77777777" w:rsidR="00CF181E" w:rsidRPr="00CF181E" w:rsidRDefault="00CF181E" w:rsidP="00F13ACA">
      <w:pPr>
        <w:numPr>
          <w:ilvl w:val="0"/>
          <w:numId w:val="69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b/>
          <w:bCs/>
          <w:kern w:val="0"/>
          <w:sz w:val="24"/>
          <w:szCs w:val="24"/>
        </w:rPr>
        <w:t>Pre-seeded Scenarios</w:t>
      </w:r>
      <w:r w:rsidRPr="00CF181E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</w:p>
    <w:p w14:paraId="4B964730" w14:textId="77777777" w:rsidR="00CF181E" w:rsidRPr="00CF181E" w:rsidRDefault="00CF181E" w:rsidP="00F13ACA">
      <w:pPr>
        <w:numPr>
          <w:ilvl w:val="1"/>
          <w:numId w:val="69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Format: SQL dump or JSON configuration files</w:t>
      </w:r>
    </w:p>
    <w:p w14:paraId="5F35D719" w14:textId="77777777" w:rsidR="00CF181E" w:rsidRPr="00CF181E" w:rsidRDefault="00CF181E" w:rsidP="00F13ACA">
      <w:pPr>
        <w:numPr>
          <w:ilvl w:val="1"/>
          <w:numId w:val="69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Content: Comprehensive scenario catalog with varying difficulty levels</w:t>
      </w:r>
    </w:p>
    <w:p w14:paraId="2F89D20B" w14:textId="77777777" w:rsidR="00CF181E" w:rsidRPr="00CF181E" w:rsidRDefault="00CF181E" w:rsidP="00F13ACA">
      <w:pPr>
        <w:numPr>
          <w:ilvl w:val="0"/>
          <w:numId w:val="69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b/>
          <w:bCs/>
          <w:kern w:val="0"/>
          <w:sz w:val="24"/>
          <w:szCs w:val="24"/>
        </w:rPr>
        <w:t>Test Users</w:t>
      </w:r>
      <w:r w:rsidRPr="00CF181E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</w:p>
    <w:p w14:paraId="554BC26B" w14:textId="77777777" w:rsidR="00CF181E" w:rsidRPr="00CF181E" w:rsidRDefault="00CF181E" w:rsidP="00F13ACA">
      <w:pPr>
        <w:numPr>
          <w:ilvl w:val="1"/>
          <w:numId w:val="69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 xml:space="preserve">Admin Account: </w:t>
      </w:r>
      <w:r w:rsidRPr="00CF181E">
        <w:rPr>
          <w:rFonts w:ascii="Times New Roman" w:hAnsi="Times New Roman" w:cs="Times New Roman"/>
          <w:kern w:val="0"/>
          <w:sz w:val="20"/>
        </w:rPr>
        <w:t>admin/admin</w:t>
      </w:r>
    </w:p>
    <w:p w14:paraId="566E5537" w14:textId="77777777" w:rsidR="00CF181E" w:rsidRPr="00CF181E" w:rsidRDefault="00CF181E" w:rsidP="00F13ACA">
      <w:pPr>
        <w:numPr>
          <w:ilvl w:val="1"/>
          <w:numId w:val="69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 xml:space="preserve">Student Account: </w:t>
      </w:r>
      <w:r w:rsidRPr="00CF181E">
        <w:rPr>
          <w:rFonts w:ascii="Times New Roman" w:hAnsi="Times New Roman" w:cs="Times New Roman"/>
          <w:kern w:val="0"/>
          <w:sz w:val="20"/>
        </w:rPr>
        <w:t>tester/password</w:t>
      </w:r>
    </w:p>
    <w:p w14:paraId="61C810B8" w14:textId="77777777" w:rsidR="00CF181E" w:rsidRPr="00CF181E" w:rsidRDefault="00CF181E" w:rsidP="00F13ACA">
      <w:pPr>
        <w:numPr>
          <w:ilvl w:val="1"/>
          <w:numId w:val="69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Additional role-specific test accounts as needed</w:t>
      </w:r>
    </w:p>
    <w:p w14:paraId="533658B5" w14:textId="77777777" w:rsidR="00CF181E" w:rsidRPr="00CF181E" w:rsidRDefault="00CF181E" w:rsidP="00F13ACA">
      <w:pPr>
        <w:numPr>
          <w:ilvl w:val="0"/>
          <w:numId w:val="69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b/>
          <w:bCs/>
          <w:kern w:val="0"/>
          <w:sz w:val="24"/>
          <w:szCs w:val="24"/>
        </w:rPr>
        <w:t>Mock IDS Alerts</w:t>
      </w:r>
      <w:r w:rsidRPr="00CF181E">
        <w:rPr>
          <w:rFonts w:ascii="Times New Roman" w:hAnsi="Times New Roman" w:cs="Times New Roman"/>
          <w:kern w:val="0"/>
          <w:sz w:val="24"/>
          <w:szCs w:val="24"/>
        </w:rPr>
        <w:t xml:space="preserve"> </w:t>
      </w:r>
    </w:p>
    <w:p w14:paraId="66F5E6E0" w14:textId="77777777" w:rsidR="00CF181E" w:rsidRPr="00CF181E" w:rsidRDefault="00CF181E" w:rsidP="00F13ACA">
      <w:pPr>
        <w:numPr>
          <w:ilvl w:val="1"/>
          <w:numId w:val="69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Simulated alert data for frontend verification</w:t>
      </w:r>
    </w:p>
    <w:p w14:paraId="02A71863" w14:textId="77777777" w:rsidR="00CF181E" w:rsidRDefault="00CF181E" w:rsidP="00F13ACA">
      <w:pPr>
        <w:numPr>
          <w:ilvl w:val="1"/>
          <w:numId w:val="69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Variety of alert types and severity levels</w:t>
      </w:r>
    </w:p>
    <w:p w14:paraId="1BD2C47B" w14:textId="77777777" w:rsidR="004D61B8" w:rsidRPr="00CF181E" w:rsidRDefault="004D61B8" w:rsidP="004D61B8">
      <w:pPr>
        <w:spacing w:before="100" w:beforeAutospacing="1" w:after="100" w:afterAutospacing="1"/>
        <w:ind w:left="1080"/>
        <w:rPr>
          <w:rFonts w:ascii="Times New Roman" w:hAnsi="Times New Roman" w:cs="Times New Roman"/>
          <w:kern w:val="0"/>
          <w:sz w:val="24"/>
          <w:szCs w:val="24"/>
        </w:rPr>
      </w:pPr>
    </w:p>
    <w:p w14:paraId="1217311D" w14:textId="02B4DEB7" w:rsidR="004D61B8" w:rsidRPr="004D61B8" w:rsidRDefault="00CF181E" w:rsidP="004D61B8">
      <w:pPr>
        <w:pStyle w:val="ListParagraph"/>
        <w:numPr>
          <w:ilvl w:val="1"/>
          <w:numId w:val="89"/>
        </w:num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</w:rPr>
      </w:pPr>
      <w:r w:rsidRPr="004D61B8">
        <w:rPr>
          <w:rFonts w:ascii="Times New Roman" w:hAnsi="Times New Roman" w:cs="Times New Roman"/>
          <w:b/>
          <w:bCs/>
          <w:kern w:val="0"/>
          <w:sz w:val="27"/>
          <w:szCs w:val="27"/>
        </w:rPr>
        <w:t>Results and Sign-Off</w:t>
      </w:r>
    </w:p>
    <w:p w14:paraId="6660E693" w14:textId="155FAA5B" w:rsidR="00CF181E" w:rsidRPr="004D61B8" w:rsidRDefault="00CF181E" w:rsidP="004D61B8">
      <w:pPr>
        <w:spacing w:before="100" w:beforeAutospacing="1" w:after="100" w:afterAutospacing="1"/>
        <w:outlineLvl w:val="3"/>
        <w:rPr>
          <w:rFonts w:ascii="Times New Roman" w:hAnsi="Times New Roman" w:cs="Times New Roman"/>
          <w:b/>
          <w:bCs/>
          <w:kern w:val="0"/>
          <w:sz w:val="24"/>
          <w:szCs w:val="24"/>
        </w:rPr>
      </w:pPr>
      <w:r w:rsidRPr="004D61B8">
        <w:rPr>
          <w:rFonts w:ascii="Times New Roman" w:hAnsi="Times New Roman" w:cs="Times New Roman"/>
          <w:b/>
          <w:bCs/>
          <w:kern w:val="0"/>
          <w:sz w:val="24"/>
          <w:szCs w:val="24"/>
        </w:rPr>
        <w:t>3.5.1 Suspension and Resumption Criteria</w:t>
      </w:r>
    </w:p>
    <w:p w14:paraId="2E7A7D08" w14:textId="77777777" w:rsidR="00CF181E" w:rsidRPr="00CF181E" w:rsidRDefault="00CF181E" w:rsidP="00F13ACA">
      <w:p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b/>
          <w:bCs/>
          <w:kern w:val="0"/>
          <w:sz w:val="24"/>
          <w:szCs w:val="24"/>
        </w:rPr>
        <w:lastRenderedPageBreak/>
        <w:t>Testing Suspension Triggers</w:t>
      </w:r>
      <w:r w:rsidRPr="00CF181E">
        <w:rPr>
          <w:rFonts w:ascii="Times New Roman" w:hAnsi="Times New Roman" w:cs="Times New Roman"/>
          <w:kern w:val="0"/>
          <w:sz w:val="24"/>
          <w:szCs w:val="24"/>
        </w:rPr>
        <w:t>:</w:t>
      </w:r>
    </w:p>
    <w:p w14:paraId="2C1B5767" w14:textId="77777777" w:rsidR="00CF181E" w:rsidRPr="00CF181E" w:rsidRDefault="00CF181E" w:rsidP="00F13ACA">
      <w:pPr>
        <w:numPr>
          <w:ilvl w:val="0"/>
          <w:numId w:val="70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Kubernetes cluster becomes unresponsive or unavailable</w:t>
      </w:r>
    </w:p>
    <w:p w14:paraId="2FF4C670" w14:textId="77777777" w:rsidR="00CF181E" w:rsidRPr="00CF181E" w:rsidRDefault="00CF181E" w:rsidP="00F13ACA">
      <w:pPr>
        <w:numPr>
          <w:ilvl w:val="0"/>
          <w:numId w:val="70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Authentication service failure (classified as Blocker severity)</w:t>
      </w:r>
    </w:p>
    <w:p w14:paraId="5C6D7D1E" w14:textId="77777777" w:rsidR="00CF181E" w:rsidRPr="00CF181E" w:rsidRDefault="00CF181E" w:rsidP="00F13ACA">
      <w:pPr>
        <w:numPr>
          <w:ilvl w:val="0"/>
          <w:numId w:val="70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Database connection failures preventing test execution</w:t>
      </w:r>
    </w:p>
    <w:p w14:paraId="6F65DE35" w14:textId="77777777" w:rsidR="00CF181E" w:rsidRPr="00CF181E" w:rsidRDefault="00CF181E" w:rsidP="00F13ACA">
      <w:pPr>
        <w:numPr>
          <w:ilvl w:val="0"/>
          <w:numId w:val="70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Critical security vulnerabilities discovered during testing</w:t>
      </w:r>
    </w:p>
    <w:p w14:paraId="320A9030" w14:textId="77777777" w:rsidR="00CF181E" w:rsidRPr="00CF181E" w:rsidRDefault="00CF181E" w:rsidP="00F13ACA">
      <w:p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b/>
          <w:bCs/>
          <w:kern w:val="0"/>
          <w:sz w:val="24"/>
          <w:szCs w:val="24"/>
        </w:rPr>
        <w:t>Resumption Conditions</w:t>
      </w:r>
      <w:r w:rsidRPr="00CF181E">
        <w:rPr>
          <w:rFonts w:ascii="Times New Roman" w:hAnsi="Times New Roman" w:cs="Times New Roman"/>
          <w:kern w:val="0"/>
          <w:sz w:val="24"/>
          <w:szCs w:val="24"/>
        </w:rPr>
        <w:t>:</w:t>
      </w:r>
    </w:p>
    <w:p w14:paraId="5A4A61DE" w14:textId="77777777" w:rsidR="00CF181E" w:rsidRPr="00CF181E" w:rsidRDefault="00CF181E" w:rsidP="00F13ACA">
      <w:pPr>
        <w:numPr>
          <w:ilvl w:val="0"/>
          <w:numId w:val="71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 xml:space="preserve">All critical services </w:t>
      </w:r>
      <w:proofErr w:type="gramStart"/>
      <w:r w:rsidRPr="00CF181E">
        <w:rPr>
          <w:rFonts w:ascii="Times New Roman" w:hAnsi="Times New Roman" w:cs="Times New Roman"/>
          <w:kern w:val="0"/>
          <w:sz w:val="24"/>
          <w:szCs w:val="24"/>
        </w:rPr>
        <w:t>fully</w:t>
      </w:r>
      <w:proofErr w:type="gramEnd"/>
      <w:r w:rsidRPr="00CF181E">
        <w:rPr>
          <w:rFonts w:ascii="Times New Roman" w:hAnsi="Times New Roman" w:cs="Times New Roman"/>
          <w:kern w:val="0"/>
          <w:sz w:val="24"/>
          <w:szCs w:val="24"/>
        </w:rPr>
        <w:t xml:space="preserve"> restored and operational</w:t>
      </w:r>
    </w:p>
    <w:p w14:paraId="72997915" w14:textId="77777777" w:rsidR="00CF181E" w:rsidRPr="00CF181E" w:rsidRDefault="00CF181E" w:rsidP="00F13ACA">
      <w:pPr>
        <w:numPr>
          <w:ilvl w:val="0"/>
          <w:numId w:val="71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Root cause analysis completed and documented</w:t>
      </w:r>
    </w:p>
    <w:p w14:paraId="04C70901" w14:textId="77777777" w:rsidR="00CF181E" w:rsidRPr="00CF181E" w:rsidRDefault="00CF181E" w:rsidP="00F13ACA">
      <w:pPr>
        <w:numPr>
          <w:ilvl w:val="0"/>
          <w:numId w:val="71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Remediation actions implemented and verified</w:t>
      </w:r>
    </w:p>
    <w:p w14:paraId="62B10DE7" w14:textId="11A11C04" w:rsidR="00CF181E" w:rsidRPr="00CF181E" w:rsidRDefault="00CF181E" w:rsidP="004D61B8">
      <w:pPr>
        <w:spacing w:before="100" w:beforeAutospacing="1" w:after="100" w:afterAutospacing="1"/>
        <w:outlineLvl w:val="3"/>
        <w:rPr>
          <w:rFonts w:ascii="Times New Roman" w:hAnsi="Times New Roman" w:cs="Times New Roman"/>
          <w:b/>
          <w:bCs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b/>
          <w:bCs/>
          <w:kern w:val="0"/>
          <w:sz w:val="24"/>
          <w:szCs w:val="24"/>
        </w:rPr>
        <w:t>3.5.2 Pass/Fail Criteria</w:t>
      </w:r>
    </w:p>
    <w:p w14:paraId="3D6F4D01" w14:textId="77777777" w:rsidR="00CF181E" w:rsidRPr="00CF181E" w:rsidRDefault="00CF181E" w:rsidP="00F13ACA">
      <w:p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b/>
          <w:bCs/>
          <w:kern w:val="0"/>
          <w:sz w:val="24"/>
          <w:szCs w:val="24"/>
        </w:rPr>
        <w:t>Pass Criteria</w:t>
      </w:r>
      <w:r w:rsidRPr="00CF181E">
        <w:rPr>
          <w:rFonts w:ascii="Times New Roman" w:hAnsi="Times New Roman" w:cs="Times New Roman"/>
          <w:kern w:val="0"/>
          <w:sz w:val="24"/>
          <w:szCs w:val="24"/>
        </w:rPr>
        <w:t>:</w:t>
      </w:r>
    </w:p>
    <w:p w14:paraId="71EA0364" w14:textId="77777777" w:rsidR="00CF181E" w:rsidRPr="00CF181E" w:rsidRDefault="00CF181E" w:rsidP="00F13ACA">
      <w:pPr>
        <w:numPr>
          <w:ilvl w:val="0"/>
          <w:numId w:val="72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 xml:space="preserve">All features function as described in </w:t>
      </w:r>
      <w:r w:rsidRPr="00CF181E">
        <w:rPr>
          <w:rFonts w:ascii="Times New Roman" w:hAnsi="Times New Roman" w:cs="Times New Roman"/>
          <w:kern w:val="0"/>
          <w:sz w:val="20"/>
        </w:rPr>
        <w:t>Comprehensive_Test_Cases.md</w:t>
      </w:r>
    </w:p>
    <w:p w14:paraId="3990FFFA" w14:textId="77777777" w:rsidR="00CF181E" w:rsidRPr="00CF181E" w:rsidRDefault="00CF181E" w:rsidP="00F13ACA">
      <w:pPr>
        <w:numPr>
          <w:ilvl w:val="0"/>
          <w:numId w:val="72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No Critical or High severity defects remain open</w:t>
      </w:r>
    </w:p>
    <w:p w14:paraId="0AB8DBFC" w14:textId="77777777" w:rsidR="00CF181E" w:rsidRPr="00CF181E" w:rsidRDefault="00CF181E" w:rsidP="00F13ACA">
      <w:pPr>
        <w:numPr>
          <w:ilvl w:val="0"/>
          <w:numId w:val="72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All test cases executed with documented results</w:t>
      </w:r>
    </w:p>
    <w:p w14:paraId="70DC14EE" w14:textId="77777777" w:rsidR="00CF181E" w:rsidRPr="00CF181E" w:rsidRDefault="00CF181E" w:rsidP="00F13ACA">
      <w:pPr>
        <w:numPr>
          <w:ilvl w:val="0"/>
          <w:numId w:val="72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Performance benchmarks met or exceeded</w:t>
      </w:r>
    </w:p>
    <w:p w14:paraId="461BEC1E" w14:textId="77777777" w:rsidR="00CF181E" w:rsidRPr="00CF181E" w:rsidRDefault="00CF181E" w:rsidP="00F13ACA">
      <w:p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b/>
          <w:bCs/>
          <w:kern w:val="0"/>
          <w:sz w:val="24"/>
          <w:szCs w:val="24"/>
        </w:rPr>
        <w:t>Fail Criteria</w:t>
      </w:r>
      <w:r w:rsidRPr="00CF181E">
        <w:rPr>
          <w:rFonts w:ascii="Times New Roman" w:hAnsi="Times New Roman" w:cs="Times New Roman"/>
          <w:kern w:val="0"/>
          <w:sz w:val="24"/>
          <w:szCs w:val="24"/>
        </w:rPr>
        <w:t>:</w:t>
      </w:r>
    </w:p>
    <w:p w14:paraId="383E05E7" w14:textId="77777777" w:rsidR="00CF181E" w:rsidRPr="00CF181E" w:rsidRDefault="00CF181E" w:rsidP="00F13ACA">
      <w:pPr>
        <w:numPr>
          <w:ilvl w:val="0"/>
          <w:numId w:val="73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Any Critical defect preventing core functionality (e.g., simulation launch failure)</w:t>
      </w:r>
    </w:p>
    <w:p w14:paraId="3E7541F0" w14:textId="77777777" w:rsidR="00CF181E" w:rsidRPr="00CF181E" w:rsidRDefault="00CF181E" w:rsidP="00F13ACA">
      <w:pPr>
        <w:numPr>
          <w:ilvl w:val="0"/>
          <w:numId w:val="73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High severity security vulnerabilities identified</w:t>
      </w:r>
    </w:p>
    <w:p w14:paraId="336F77EB" w14:textId="77777777" w:rsidR="00CF181E" w:rsidRPr="00CF181E" w:rsidRDefault="00CF181E" w:rsidP="00F13ACA">
      <w:pPr>
        <w:numPr>
          <w:ilvl w:val="0"/>
          <w:numId w:val="73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Unacceptable performance degradation</w:t>
      </w:r>
    </w:p>
    <w:p w14:paraId="56584325" w14:textId="77777777" w:rsidR="00CF181E" w:rsidRPr="00CF181E" w:rsidRDefault="00CF181E" w:rsidP="00F13ACA">
      <w:pPr>
        <w:numPr>
          <w:ilvl w:val="0"/>
          <w:numId w:val="73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Data integrity issues detected</w:t>
      </w:r>
    </w:p>
    <w:p w14:paraId="3D24A31D" w14:textId="77777777" w:rsidR="004D61B8" w:rsidRDefault="004D61B8" w:rsidP="004D61B8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</w:rPr>
      </w:pPr>
    </w:p>
    <w:p w14:paraId="1C6E3481" w14:textId="33D9948D" w:rsidR="00CF181E" w:rsidRPr="00CF181E" w:rsidRDefault="00CF181E" w:rsidP="004D61B8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</w:rPr>
      </w:pPr>
      <w:r w:rsidRPr="00CF181E">
        <w:rPr>
          <w:rFonts w:ascii="Times New Roman" w:hAnsi="Times New Roman" w:cs="Times New Roman"/>
          <w:b/>
          <w:bCs/>
          <w:kern w:val="0"/>
          <w:sz w:val="36"/>
          <w:szCs w:val="36"/>
        </w:rPr>
        <w:t>4. Test Conditions</w:t>
      </w:r>
    </w:p>
    <w:p w14:paraId="4AE1001F" w14:textId="77777777" w:rsidR="00CF181E" w:rsidRPr="00CF181E" w:rsidRDefault="00CF181E" w:rsidP="004D61B8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</w:rPr>
      </w:pPr>
      <w:r w:rsidRPr="00CF181E">
        <w:rPr>
          <w:rFonts w:ascii="Times New Roman" w:hAnsi="Times New Roman" w:cs="Times New Roman"/>
          <w:b/>
          <w:bCs/>
          <w:kern w:val="0"/>
          <w:sz w:val="27"/>
          <w:szCs w:val="27"/>
        </w:rPr>
        <w:t>4.1 Business Event 1 - User Authentication</w:t>
      </w:r>
    </w:p>
    <w:p w14:paraId="34CE7523" w14:textId="77777777" w:rsidR="00CF181E" w:rsidRPr="00CF181E" w:rsidRDefault="00CF181E" w:rsidP="00F13ACA">
      <w:p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b/>
          <w:bCs/>
          <w:kern w:val="0"/>
          <w:sz w:val="24"/>
          <w:szCs w:val="24"/>
        </w:rPr>
        <w:t>Test Scenario</w:t>
      </w:r>
      <w:r w:rsidRPr="00CF181E">
        <w:rPr>
          <w:rFonts w:ascii="Times New Roman" w:hAnsi="Times New Roman" w:cs="Times New Roman"/>
          <w:kern w:val="0"/>
          <w:sz w:val="24"/>
          <w:szCs w:val="24"/>
        </w:rPr>
        <w:t>: Complete authentication workflow validation</w:t>
      </w:r>
    </w:p>
    <w:p w14:paraId="6F708B51" w14:textId="77777777" w:rsidR="00CF181E" w:rsidRPr="00CF181E" w:rsidRDefault="00CF181E" w:rsidP="00F13ACA">
      <w:p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b/>
          <w:bCs/>
          <w:kern w:val="0"/>
          <w:sz w:val="24"/>
          <w:szCs w:val="24"/>
        </w:rPr>
        <w:t>Verification Points</w:t>
      </w:r>
      <w:r w:rsidRPr="00CF181E">
        <w:rPr>
          <w:rFonts w:ascii="Times New Roman" w:hAnsi="Times New Roman" w:cs="Times New Roman"/>
          <w:kern w:val="0"/>
          <w:sz w:val="24"/>
          <w:szCs w:val="24"/>
        </w:rPr>
        <w:t>:</w:t>
      </w:r>
    </w:p>
    <w:p w14:paraId="4B9D86D4" w14:textId="77777777" w:rsidR="00CF181E" w:rsidRPr="00CF181E" w:rsidRDefault="00CF181E" w:rsidP="00F13ACA">
      <w:pPr>
        <w:numPr>
          <w:ilvl w:val="0"/>
          <w:numId w:val="74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Users can successfully register with valid credentials</w:t>
      </w:r>
    </w:p>
    <w:p w14:paraId="754A5C23" w14:textId="77777777" w:rsidR="00CF181E" w:rsidRPr="00CF181E" w:rsidRDefault="00CF181E" w:rsidP="00F13ACA">
      <w:pPr>
        <w:numPr>
          <w:ilvl w:val="0"/>
          <w:numId w:val="74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Users can log in with correct username and password</w:t>
      </w:r>
    </w:p>
    <w:p w14:paraId="40BDA4D9" w14:textId="77777777" w:rsidR="00CF181E" w:rsidRPr="00CF181E" w:rsidRDefault="00CF181E" w:rsidP="00F13ACA">
      <w:pPr>
        <w:numPr>
          <w:ilvl w:val="0"/>
          <w:numId w:val="74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System issues valid JWT tokens upon successful authentication</w:t>
      </w:r>
    </w:p>
    <w:p w14:paraId="4669F5AB" w14:textId="77777777" w:rsidR="00CF181E" w:rsidRPr="00CF181E" w:rsidRDefault="00CF181E" w:rsidP="00F13ACA">
      <w:pPr>
        <w:numPr>
          <w:ilvl w:val="0"/>
          <w:numId w:val="74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Invalid credentials return HTTP 401 Unauthorized response</w:t>
      </w:r>
    </w:p>
    <w:p w14:paraId="6A027CFB" w14:textId="77777777" w:rsidR="00CF181E" w:rsidRPr="00CF181E" w:rsidRDefault="00CF181E" w:rsidP="00F13ACA">
      <w:pPr>
        <w:numPr>
          <w:ilvl w:val="0"/>
          <w:numId w:val="74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Token expiration and refresh mechanisms function correctly</w:t>
      </w:r>
    </w:p>
    <w:p w14:paraId="7C819D8B" w14:textId="77777777" w:rsidR="00CF181E" w:rsidRPr="00CF181E" w:rsidRDefault="00CF181E" w:rsidP="00F13ACA">
      <w:pPr>
        <w:numPr>
          <w:ilvl w:val="0"/>
          <w:numId w:val="74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Session management operates as expected</w:t>
      </w:r>
    </w:p>
    <w:p w14:paraId="1385E113" w14:textId="77777777" w:rsidR="00CF181E" w:rsidRPr="00CF181E" w:rsidRDefault="00CF181E" w:rsidP="004D61B8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</w:rPr>
      </w:pPr>
      <w:r w:rsidRPr="00CF181E">
        <w:rPr>
          <w:rFonts w:ascii="Times New Roman" w:hAnsi="Times New Roman" w:cs="Times New Roman"/>
          <w:b/>
          <w:bCs/>
          <w:kern w:val="0"/>
          <w:sz w:val="27"/>
          <w:szCs w:val="27"/>
        </w:rPr>
        <w:lastRenderedPageBreak/>
        <w:t>4.2 Business Event 2 - Scenario Qualification</w:t>
      </w:r>
    </w:p>
    <w:p w14:paraId="121847E2" w14:textId="77777777" w:rsidR="00CF181E" w:rsidRPr="00CF181E" w:rsidRDefault="00CF181E" w:rsidP="00F13ACA">
      <w:p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b/>
          <w:bCs/>
          <w:kern w:val="0"/>
          <w:sz w:val="24"/>
          <w:szCs w:val="24"/>
        </w:rPr>
        <w:t>Test Scenario</w:t>
      </w:r>
      <w:r w:rsidRPr="00CF181E">
        <w:rPr>
          <w:rFonts w:ascii="Times New Roman" w:hAnsi="Times New Roman" w:cs="Times New Roman"/>
          <w:kern w:val="0"/>
          <w:sz w:val="24"/>
          <w:szCs w:val="24"/>
        </w:rPr>
        <w:t>: Prerequisite validation and scenario unlocking</w:t>
      </w:r>
    </w:p>
    <w:p w14:paraId="488A627F" w14:textId="77777777" w:rsidR="00CF181E" w:rsidRPr="00CF181E" w:rsidRDefault="00CF181E" w:rsidP="00F13ACA">
      <w:p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b/>
          <w:bCs/>
          <w:kern w:val="0"/>
          <w:sz w:val="24"/>
          <w:szCs w:val="24"/>
        </w:rPr>
        <w:t>Verification Points</w:t>
      </w:r>
      <w:r w:rsidRPr="00CF181E">
        <w:rPr>
          <w:rFonts w:ascii="Times New Roman" w:hAnsi="Times New Roman" w:cs="Times New Roman"/>
          <w:kern w:val="0"/>
          <w:sz w:val="24"/>
          <w:szCs w:val="24"/>
        </w:rPr>
        <w:t>:</w:t>
      </w:r>
    </w:p>
    <w:p w14:paraId="7FF18138" w14:textId="77777777" w:rsidR="00CF181E" w:rsidRPr="00CF181E" w:rsidRDefault="00CF181E" w:rsidP="00F13ACA">
      <w:pPr>
        <w:numPr>
          <w:ilvl w:val="0"/>
          <w:numId w:val="75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Users must complete prerequisite questionnaires to unlock scenarios</w:t>
      </w:r>
    </w:p>
    <w:p w14:paraId="6EF72E70" w14:textId="77777777" w:rsidR="00CF181E" w:rsidRPr="00CF181E" w:rsidRDefault="00CF181E" w:rsidP="00F13ACA">
      <w:pPr>
        <w:numPr>
          <w:ilvl w:val="0"/>
          <w:numId w:val="75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Minimum qualifying score of 90% correctly enforced</w:t>
      </w:r>
    </w:p>
    <w:p w14:paraId="1BBD6A83" w14:textId="77777777" w:rsidR="00CF181E" w:rsidRPr="00CF181E" w:rsidRDefault="00CF181E" w:rsidP="00F13ACA">
      <w:pPr>
        <w:numPr>
          <w:ilvl w:val="0"/>
          <w:numId w:val="75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"Launch" button remains disabled until qualification criteria met</w:t>
      </w:r>
    </w:p>
    <w:p w14:paraId="4CABE5C0" w14:textId="77777777" w:rsidR="00CF181E" w:rsidRPr="00CF181E" w:rsidRDefault="00CF181E" w:rsidP="00F13ACA">
      <w:pPr>
        <w:numPr>
          <w:ilvl w:val="0"/>
          <w:numId w:val="75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Scenario progression logic functions correctly</w:t>
      </w:r>
    </w:p>
    <w:p w14:paraId="7999DF7F" w14:textId="77777777" w:rsidR="00CF181E" w:rsidRPr="00CF181E" w:rsidRDefault="00CF181E" w:rsidP="00F13ACA">
      <w:pPr>
        <w:numPr>
          <w:ilvl w:val="0"/>
          <w:numId w:val="75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User progress persists across sessions</w:t>
      </w:r>
    </w:p>
    <w:p w14:paraId="3E12DBEF" w14:textId="77777777" w:rsidR="004D61B8" w:rsidRPr="004D61B8" w:rsidRDefault="004D61B8" w:rsidP="004D61B8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</w:rPr>
      </w:pPr>
    </w:p>
    <w:p w14:paraId="1F2008CB" w14:textId="5A6DB703" w:rsidR="00CF181E" w:rsidRPr="00CF181E" w:rsidRDefault="00CF181E" w:rsidP="004D61B8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</w:rPr>
      </w:pPr>
      <w:r w:rsidRPr="00CF181E">
        <w:rPr>
          <w:rFonts w:ascii="Times New Roman" w:hAnsi="Times New Roman" w:cs="Times New Roman"/>
          <w:b/>
          <w:bCs/>
          <w:kern w:val="0"/>
          <w:sz w:val="27"/>
          <w:szCs w:val="27"/>
        </w:rPr>
        <w:t>4.3 Business Event 3 - Simulation Execution</w:t>
      </w:r>
    </w:p>
    <w:p w14:paraId="2AFE1EC0" w14:textId="77777777" w:rsidR="00CF181E" w:rsidRPr="00CF181E" w:rsidRDefault="00CF181E" w:rsidP="00F13ACA">
      <w:p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b/>
          <w:bCs/>
          <w:kern w:val="0"/>
          <w:sz w:val="24"/>
          <w:szCs w:val="24"/>
        </w:rPr>
        <w:t>Test Scenario</w:t>
      </w:r>
      <w:r w:rsidRPr="00CF181E">
        <w:rPr>
          <w:rFonts w:ascii="Times New Roman" w:hAnsi="Times New Roman" w:cs="Times New Roman"/>
          <w:kern w:val="0"/>
          <w:sz w:val="24"/>
          <w:szCs w:val="24"/>
        </w:rPr>
        <w:t>: End-to-end simulation lifecycle management</w:t>
      </w:r>
    </w:p>
    <w:p w14:paraId="71EE7EC5" w14:textId="77777777" w:rsidR="00CF181E" w:rsidRPr="00CF181E" w:rsidRDefault="00CF181E" w:rsidP="00F13ACA">
      <w:p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b/>
          <w:bCs/>
          <w:kern w:val="0"/>
          <w:sz w:val="24"/>
          <w:szCs w:val="24"/>
        </w:rPr>
        <w:t>Verification Points</w:t>
      </w:r>
      <w:r w:rsidRPr="00CF181E">
        <w:rPr>
          <w:rFonts w:ascii="Times New Roman" w:hAnsi="Times New Roman" w:cs="Times New Roman"/>
          <w:kern w:val="0"/>
          <w:sz w:val="24"/>
          <w:szCs w:val="24"/>
        </w:rPr>
        <w:t>:</w:t>
      </w:r>
    </w:p>
    <w:p w14:paraId="65822F4B" w14:textId="77777777" w:rsidR="00CF181E" w:rsidRPr="00CF181E" w:rsidRDefault="00CF181E" w:rsidP="00F13ACA">
      <w:pPr>
        <w:numPr>
          <w:ilvl w:val="0"/>
          <w:numId w:val="76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Clicking "Launch" button triggers Kubernetes job creation</w:t>
      </w:r>
    </w:p>
    <w:p w14:paraId="4E5D4775" w14:textId="77777777" w:rsidR="00CF181E" w:rsidRPr="00CF181E" w:rsidRDefault="00CF181E" w:rsidP="00F13ACA">
      <w:pPr>
        <w:numPr>
          <w:ilvl w:val="0"/>
          <w:numId w:val="76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Simulation status displays as "Running" in user interface</w:t>
      </w:r>
    </w:p>
    <w:p w14:paraId="6B8B2CF7" w14:textId="77777777" w:rsidR="00CF181E" w:rsidRPr="00CF181E" w:rsidRDefault="00CF181E" w:rsidP="00F13ACA">
      <w:pPr>
        <w:numPr>
          <w:ilvl w:val="0"/>
          <w:numId w:val="76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Terminal input/output functionality operates correctly</w:t>
      </w:r>
    </w:p>
    <w:p w14:paraId="5548FB49" w14:textId="77777777" w:rsidR="00CF181E" w:rsidRPr="00CF181E" w:rsidRDefault="00CF181E" w:rsidP="00F13ACA">
      <w:pPr>
        <w:numPr>
          <w:ilvl w:val="0"/>
          <w:numId w:val="76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Real-time log streaming displays accurate information</w:t>
      </w:r>
    </w:p>
    <w:p w14:paraId="6BDD0D96" w14:textId="77777777" w:rsidR="00CF181E" w:rsidRPr="00CF181E" w:rsidRDefault="00CF181E" w:rsidP="00F13ACA">
      <w:pPr>
        <w:numPr>
          <w:ilvl w:val="0"/>
          <w:numId w:val="76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Simulation can be stopped gracefully by user action</w:t>
      </w:r>
    </w:p>
    <w:p w14:paraId="1A5F2D2E" w14:textId="77777777" w:rsidR="00CF181E" w:rsidRPr="00CF181E" w:rsidRDefault="00CF181E" w:rsidP="00F13ACA">
      <w:pPr>
        <w:numPr>
          <w:ilvl w:val="0"/>
          <w:numId w:val="76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Resources properly cleaned up after simulation termination</w:t>
      </w:r>
    </w:p>
    <w:p w14:paraId="4430AD8C" w14:textId="77777777" w:rsidR="004D61B8" w:rsidRPr="004D61B8" w:rsidRDefault="004D61B8" w:rsidP="004D61B8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</w:rPr>
      </w:pPr>
    </w:p>
    <w:p w14:paraId="5054F096" w14:textId="748C449A" w:rsidR="00CF181E" w:rsidRPr="00CF181E" w:rsidRDefault="00CF181E" w:rsidP="004D61B8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</w:rPr>
      </w:pPr>
      <w:r w:rsidRPr="00CF181E">
        <w:rPr>
          <w:rFonts w:ascii="Times New Roman" w:hAnsi="Times New Roman" w:cs="Times New Roman"/>
          <w:b/>
          <w:bCs/>
          <w:kern w:val="0"/>
          <w:sz w:val="27"/>
          <w:szCs w:val="27"/>
        </w:rPr>
        <w:t>4.4 Business Event 4 - Administrative Monitoring</w:t>
      </w:r>
    </w:p>
    <w:p w14:paraId="659E9124" w14:textId="77777777" w:rsidR="00CF181E" w:rsidRPr="00CF181E" w:rsidRDefault="00CF181E" w:rsidP="00F13ACA">
      <w:p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b/>
          <w:bCs/>
          <w:kern w:val="0"/>
          <w:sz w:val="24"/>
          <w:szCs w:val="24"/>
        </w:rPr>
        <w:t>Test Scenario</w:t>
      </w:r>
      <w:r w:rsidRPr="00CF181E">
        <w:rPr>
          <w:rFonts w:ascii="Times New Roman" w:hAnsi="Times New Roman" w:cs="Times New Roman"/>
          <w:kern w:val="0"/>
          <w:sz w:val="24"/>
          <w:szCs w:val="24"/>
        </w:rPr>
        <w:t>: Admin dashboard and system oversight capabilities</w:t>
      </w:r>
    </w:p>
    <w:p w14:paraId="0F330C70" w14:textId="77777777" w:rsidR="00CF181E" w:rsidRPr="00CF181E" w:rsidRDefault="00CF181E" w:rsidP="00F13ACA">
      <w:p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b/>
          <w:bCs/>
          <w:kern w:val="0"/>
          <w:sz w:val="24"/>
          <w:szCs w:val="24"/>
        </w:rPr>
        <w:t>Verification Points</w:t>
      </w:r>
      <w:r w:rsidRPr="00CF181E">
        <w:rPr>
          <w:rFonts w:ascii="Times New Roman" w:hAnsi="Times New Roman" w:cs="Times New Roman"/>
          <w:kern w:val="0"/>
          <w:sz w:val="24"/>
          <w:szCs w:val="24"/>
        </w:rPr>
        <w:t>:</w:t>
      </w:r>
    </w:p>
    <w:p w14:paraId="3470EFEB" w14:textId="77777777" w:rsidR="00CF181E" w:rsidRPr="00CF181E" w:rsidRDefault="00CF181E" w:rsidP="00F13ACA">
      <w:pPr>
        <w:numPr>
          <w:ilvl w:val="0"/>
          <w:numId w:val="77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Admin can view comprehensive list of active Kubernetes pods</w:t>
      </w:r>
    </w:p>
    <w:p w14:paraId="6BB0CBEE" w14:textId="77777777" w:rsidR="00CF181E" w:rsidRPr="00CF181E" w:rsidRDefault="00CF181E" w:rsidP="00F13ACA">
      <w:pPr>
        <w:numPr>
          <w:ilvl w:val="0"/>
          <w:numId w:val="77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System audit logs display complete user activity records</w:t>
      </w:r>
    </w:p>
    <w:p w14:paraId="788C6730" w14:textId="77777777" w:rsidR="00CF181E" w:rsidRPr="00CF181E" w:rsidRDefault="00CF181E" w:rsidP="00F13ACA">
      <w:pPr>
        <w:numPr>
          <w:ilvl w:val="0"/>
          <w:numId w:val="77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Resource utilization metrics display accurately</w:t>
      </w:r>
    </w:p>
    <w:p w14:paraId="3D5F94D9" w14:textId="77777777" w:rsidR="00CF181E" w:rsidRPr="00CF181E" w:rsidRDefault="00CF181E" w:rsidP="00F13ACA">
      <w:pPr>
        <w:numPr>
          <w:ilvl w:val="0"/>
          <w:numId w:val="77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Admin can perform user management operations</w:t>
      </w:r>
    </w:p>
    <w:p w14:paraId="16DE1EC7" w14:textId="77777777" w:rsidR="00CF181E" w:rsidRPr="00CF181E" w:rsidRDefault="00CF181E" w:rsidP="00F13ACA">
      <w:pPr>
        <w:numPr>
          <w:ilvl w:val="0"/>
          <w:numId w:val="77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Cluster health indicators reflect true system state</w:t>
      </w:r>
    </w:p>
    <w:p w14:paraId="624F78E1" w14:textId="1A7EB964" w:rsidR="00CF181E" w:rsidRPr="004D61B8" w:rsidRDefault="00CF181E" w:rsidP="00F13ACA">
      <w:pPr>
        <w:rPr>
          <w:rFonts w:ascii="Times New Roman" w:hAnsi="Times New Roman" w:cs="Times New Roman"/>
          <w:kern w:val="0"/>
          <w:sz w:val="24"/>
          <w:szCs w:val="24"/>
        </w:rPr>
      </w:pPr>
    </w:p>
    <w:p w14:paraId="73FD9C5B" w14:textId="77777777" w:rsidR="004D61B8" w:rsidRPr="004D61B8" w:rsidRDefault="004D61B8" w:rsidP="00F13ACA">
      <w:pPr>
        <w:rPr>
          <w:rFonts w:ascii="Times New Roman" w:hAnsi="Times New Roman" w:cs="Times New Roman"/>
          <w:kern w:val="0"/>
          <w:sz w:val="24"/>
          <w:szCs w:val="24"/>
        </w:rPr>
      </w:pPr>
    </w:p>
    <w:p w14:paraId="1B866067" w14:textId="77777777" w:rsidR="004D61B8" w:rsidRPr="00CF181E" w:rsidRDefault="004D61B8" w:rsidP="00F13ACA">
      <w:pPr>
        <w:rPr>
          <w:rFonts w:ascii="Times New Roman" w:hAnsi="Times New Roman" w:cs="Times New Roman"/>
          <w:kern w:val="0"/>
          <w:sz w:val="24"/>
          <w:szCs w:val="24"/>
        </w:rPr>
      </w:pPr>
    </w:p>
    <w:p w14:paraId="1DDD3F9C" w14:textId="77777777" w:rsidR="00CF181E" w:rsidRPr="00CF181E" w:rsidRDefault="00CF181E" w:rsidP="004D61B8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</w:rPr>
      </w:pPr>
      <w:r w:rsidRPr="00CF181E">
        <w:rPr>
          <w:rFonts w:ascii="Times New Roman" w:hAnsi="Times New Roman" w:cs="Times New Roman"/>
          <w:b/>
          <w:bCs/>
          <w:kern w:val="0"/>
          <w:sz w:val="36"/>
          <w:szCs w:val="36"/>
        </w:rPr>
        <w:lastRenderedPageBreak/>
        <w:t>5. Test Environments</w:t>
      </w:r>
    </w:p>
    <w:p w14:paraId="4BDDFE6A" w14:textId="77777777" w:rsidR="00CF181E" w:rsidRPr="00CF181E" w:rsidRDefault="00CF181E" w:rsidP="004D61B8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</w:rPr>
      </w:pPr>
      <w:r w:rsidRPr="00CF181E">
        <w:rPr>
          <w:rFonts w:ascii="Times New Roman" w:hAnsi="Times New Roman" w:cs="Times New Roman"/>
          <w:b/>
          <w:bCs/>
          <w:kern w:val="0"/>
          <w:sz w:val="27"/>
          <w:szCs w:val="27"/>
        </w:rPr>
        <w:t>5.1 Client-Side Infrastructure</w:t>
      </w:r>
    </w:p>
    <w:p w14:paraId="1E7611EF" w14:textId="77777777" w:rsidR="00CF181E" w:rsidRPr="00CF181E" w:rsidRDefault="00CF181E" w:rsidP="00F13ACA">
      <w:p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b/>
          <w:bCs/>
          <w:kern w:val="0"/>
          <w:sz w:val="24"/>
          <w:szCs w:val="24"/>
        </w:rPr>
        <w:t>Supported Browsers</w:t>
      </w:r>
      <w:r w:rsidRPr="00CF181E">
        <w:rPr>
          <w:rFonts w:ascii="Times New Roman" w:hAnsi="Times New Roman" w:cs="Times New Roman"/>
          <w:kern w:val="0"/>
          <w:sz w:val="24"/>
          <w:szCs w:val="24"/>
        </w:rPr>
        <w:t>:</w:t>
      </w:r>
    </w:p>
    <w:p w14:paraId="329AC71B" w14:textId="77777777" w:rsidR="00CF181E" w:rsidRPr="00CF181E" w:rsidRDefault="00CF181E" w:rsidP="00F13ACA">
      <w:pPr>
        <w:numPr>
          <w:ilvl w:val="0"/>
          <w:numId w:val="78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Google Chrome (Latest stable version)</w:t>
      </w:r>
    </w:p>
    <w:p w14:paraId="76D52302" w14:textId="77777777" w:rsidR="00CF181E" w:rsidRPr="00CF181E" w:rsidRDefault="00CF181E" w:rsidP="00F13ACA">
      <w:pPr>
        <w:numPr>
          <w:ilvl w:val="0"/>
          <w:numId w:val="78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Mozilla Firefox (Latest stable version)</w:t>
      </w:r>
    </w:p>
    <w:p w14:paraId="69ACF983" w14:textId="77777777" w:rsidR="00CF181E" w:rsidRPr="00CF181E" w:rsidRDefault="00CF181E" w:rsidP="00F13ACA">
      <w:pPr>
        <w:numPr>
          <w:ilvl w:val="0"/>
          <w:numId w:val="78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Safari (Latest stable version)</w:t>
      </w:r>
    </w:p>
    <w:p w14:paraId="2BED051C" w14:textId="77777777" w:rsidR="00CF181E" w:rsidRPr="00CF181E" w:rsidRDefault="00CF181E" w:rsidP="00F13ACA">
      <w:pPr>
        <w:numPr>
          <w:ilvl w:val="0"/>
          <w:numId w:val="78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Microsoft Edge (Latest stable version)</w:t>
      </w:r>
    </w:p>
    <w:p w14:paraId="3EE9D9F0" w14:textId="77777777" w:rsidR="00CF181E" w:rsidRPr="00CF181E" w:rsidRDefault="00CF181E" w:rsidP="00F13ACA">
      <w:p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b/>
          <w:bCs/>
          <w:kern w:val="0"/>
          <w:sz w:val="24"/>
          <w:szCs w:val="24"/>
        </w:rPr>
        <w:t>Operating Systems</w:t>
      </w:r>
      <w:r w:rsidRPr="00CF181E">
        <w:rPr>
          <w:rFonts w:ascii="Times New Roman" w:hAnsi="Times New Roman" w:cs="Times New Roman"/>
          <w:kern w:val="0"/>
          <w:sz w:val="24"/>
          <w:szCs w:val="24"/>
        </w:rPr>
        <w:t>:</w:t>
      </w:r>
    </w:p>
    <w:p w14:paraId="2C5AB311" w14:textId="77777777" w:rsidR="00CF181E" w:rsidRPr="00CF181E" w:rsidRDefault="00CF181E" w:rsidP="00F13ACA">
      <w:pPr>
        <w:numPr>
          <w:ilvl w:val="0"/>
          <w:numId w:val="79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Windows 10/11</w:t>
      </w:r>
    </w:p>
    <w:p w14:paraId="2E9455B7" w14:textId="77777777" w:rsidR="00CF181E" w:rsidRPr="00CF181E" w:rsidRDefault="00CF181E" w:rsidP="00F13ACA">
      <w:pPr>
        <w:numPr>
          <w:ilvl w:val="0"/>
          <w:numId w:val="79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Linux (Ubuntu 20.04+, Fedora, Debian)</w:t>
      </w:r>
    </w:p>
    <w:p w14:paraId="0BA90C59" w14:textId="77777777" w:rsidR="00CF181E" w:rsidRPr="00CF181E" w:rsidRDefault="00CF181E" w:rsidP="00F13ACA">
      <w:pPr>
        <w:numPr>
          <w:ilvl w:val="0"/>
          <w:numId w:val="79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 xml:space="preserve">macOS (Monterey and </w:t>
      </w:r>
      <w:proofErr w:type="gramStart"/>
      <w:r w:rsidRPr="00CF181E">
        <w:rPr>
          <w:rFonts w:ascii="Times New Roman" w:hAnsi="Times New Roman" w:cs="Times New Roman"/>
          <w:kern w:val="0"/>
          <w:sz w:val="24"/>
          <w:szCs w:val="24"/>
        </w:rPr>
        <w:t>later</w:t>
      </w:r>
      <w:proofErr w:type="gramEnd"/>
      <w:r w:rsidRPr="00CF181E">
        <w:rPr>
          <w:rFonts w:ascii="Times New Roman" w:hAnsi="Times New Roman" w:cs="Times New Roman"/>
          <w:kern w:val="0"/>
          <w:sz w:val="24"/>
          <w:szCs w:val="24"/>
        </w:rPr>
        <w:t>)</w:t>
      </w:r>
    </w:p>
    <w:p w14:paraId="11F786D3" w14:textId="77777777" w:rsidR="004D61B8" w:rsidRPr="004D61B8" w:rsidRDefault="004D61B8" w:rsidP="004D61B8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</w:rPr>
      </w:pPr>
    </w:p>
    <w:p w14:paraId="6F4B7504" w14:textId="0D2CFD21" w:rsidR="00CF181E" w:rsidRPr="00CF181E" w:rsidRDefault="00CF181E" w:rsidP="004D61B8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</w:rPr>
      </w:pPr>
      <w:r w:rsidRPr="00CF181E">
        <w:rPr>
          <w:rFonts w:ascii="Times New Roman" w:hAnsi="Times New Roman" w:cs="Times New Roman"/>
          <w:b/>
          <w:bCs/>
          <w:kern w:val="0"/>
          <w:sz w:val="27"/>
          <w:szCs w:val="27"/>
        </w:rPr>
        <w:t>5.2 Host/Server-Side Infrastructure</w:t>
      </w:r>
    </w:p>
    <w:p w14:paraId="3CD50D9E" w14:textId="77777777" w:rsidR="00CF181E" w:rsidRPr="00CF181E" w:rsidRDefault="00CF181E" w:rsidP="00F13ACA">
      <w:p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b/>
          <w:bCs/>
          <w:kern w:val="0"/>
          <w:sz w:val="24"/>
          <w:szCs w:val="24"/>
        </w:rPr>
        <w:t>Core Components</w:t>
      </w:r>
      <w:r w:rsidRPr="00CF181E">
        <w:rPr>
          <w:rFonts w:ascii="Times New Roman" w:hAnsi="Times New Roman" w:cs="Times New Roman"/>
          <w:kern w:val="0"/>
          <w:sz w:val="24"/>
          <w:szCs w:val="24"/>
        </w:rPr>
        <w:t>:</w:t>
      </w:r>
    </w:p>
    <w:p w14:paraId="54784748" w14:textId="77777777" w:rsidR="00CF181E" w:rsidRPr="00CF181E" w:rsidRDefault="00CF181E" w:rsidP="00F13ACA">
      <w:pPr>
        <w:numPr>
          <w:ilvl w:val="0"/>
          <w:numId w:val="80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b/>
          <w:bCs/>
          <w:kern w:val="0"/>
          <w:sz w:val="24"/>
          <w:szCs w:val="24"/>
        </w:rPr>
        <w:t>Kubernetes Cluster</w:t>
      </w:r>
      <w:r w:rsidRPr="00CF181E">
        <w:rPr>
          <w:rFonts w:ascii="Times New Roman" w:hAnsi="Times New Roman" w:cs="Times New Roman"/>
          <w:kern w:val="0"/>
          <w:sz w:val="24"/>
          <w:szCs w:val="24"/>
        </w:rPr>
        <w:t xml:space="preserve">: </w:t>
      </w:r>
      <w:proofErr w:type="spellStart"/>
      <w:r w:rsidRPr="00CF181E">
        <w:rPr>
          <w:rFonts w:ascii="Times New Roman" w:hAnsi="Times New Roman" w:cs="Times New Roman"/>
          <w:kern w:val="0"/>
          <w:sz w:val="24"/>
          <w:szCs w:val="24"/>
        </w:rPr>
        <w:t>Minikube</w:t>
      </w:r>
      <w:proofErr w:type="spellEnd"/>
      <w:r w:rsidRPr="00CF181E">
        <w:rPr>
          <w:rFonts w:ascii="Times New Roman" w:hAnsi="Times New Roman" w:cs="Times New Roman"/>
          <w:kern w:val="0"/>
          <w:sz w:val="24"/>
          <w:szCs w:val="24"/>
        </w:rPr>
        <w:t xml:space="preserve"> (development) or Cloud Provider (staging/production)</w:t>
      </w:r>
    </w:p>
    <w:p w14:paraId="255369AD" w14:textId="77777777" w:rsidR="00CF181E" w:rsidRPr="00CF181E" w:rsidRDefault="00CF181E" w:rsidP="00F13ACA">
      <w:pPr>
        <w:numPr>
          <w:ilvl w:val="0"/>
          <w:numId w:val="80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b/>
          <w:bCs/>
          <w:kern w:val="0"/>
          <w:sz w:val="24"/>
          <w:szCs w:val="24"/>
        </w:rPr>
        <w:t>Backend Services</w:t>
      </w:r>
      <w:r w:rsidRPr="00CF181E">
        <w:rPr>
          <w:rFonts w:ascii="Times New Roman" w:hAnsi="Times New Roman" w:cs="Times New Roman"/>
          <w:kern w:val="0"/>
          <w:sz w:val="24"/>
          <w:szCs w:val="24"/>
        </w:rPr>
        <w:t xml:space="preserve">: Node.js with </w:t>
      </w:r>
      <w:proofErr w:type="spellStart"/>
      <w:r w:rsidRPr="00CF181E">
        <w:rPr>
          <w:rFonts w:ascii="Times New Roman" w:hAnsi="Times New Roman" w:cs="Times New Roman"/>
          <w:kern w:val="0"/>
          <w:sz w:val="24"/>
          <w:szCs w:val="24"/>
        </w:rPr>
        <w:t>NestJS</w:t>
      </w:r>
      <w:proofErr w:type="spellEnd"/>
      <w:r w:rsidRPr="00CF181E">
        <w:rPr>
          <w:rFonts w:ascii="Times New Roman" w:hAnsi="Times New Roman" w:cs="Times New Roman"/>
          <w:kern w:val="0"/>
          <w:sz w:val="24"/>
          <w:szCs w:val="24"/>
        </w:rPr>
        <w:t xml:space="preserve"> framework</w:t>
      </w:r>
    </w:p>
    <w:p w14:paraId="0C09E77F" w14:textId="77777777" w:rsidR="00CF181E" w:rsidRPr="00CF181E" w:rsidRDefault="00CF181E" w:rsidP="00F13ACA">
      <w:pPr>
        <w:numPr>
          <w:ilvl w:val="0"/>
          <w:numId w:val="80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b/>
          <w:bCs/>
          <w:kern w:val="0"/>
          <w:sz w:val="24"/>
          <w:szCs w:val="24"/>
        </w:rPr>
        <w:t>Database</w:t>
      </w:r>
      <w:r w:rsidRPr="00CF181E">
        <w:rPr>
          <w:rFonts w:ascii="Times New Roman" w:hAnsi="Times New Roman" w:cs="Times New Roman"/>
          <w:kern w:val="0"/>
          <w:sz w:val="24"/>
          <w:szCs w:val="24"/>
        </w:rPr>
        <w:t>: PostgreSQL (primary) or MongoDB (document storage)</w:t>
      </w:r>
    </w:p>
    <w:p w14:paraId="730297D9" w14:textId="77777777" w:rsidR="00CF181E" w:rsidRPr="00CF181E" w:rsidRDefault="00CF181E" w:rsidP="00F13ACA">
      <w:pPr>
        <w:numPr>
          <w:ilvl w:val="0"/>
          <w:numId w:val="80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b/>
          <w:bCs/>
          <w:kern w:val="0"/>
          <w:sz w:val="24"/>
          <w:szCs w:val="24"/>
        </w:rPr>
        <w:t>Container Runtime</w:t>
      </w:r>
      <w:r w:rsidRPr="00CF181E">
        <w:rPr>
          <w:rFonts w:ascii="Times New Roman" w:hAnsi="Times New Roman" w:cs="Times New Roman"/>
          <w:kern w:val="0"/>
          <w:sz w:val="24"/>
          <w:szCs w:val="24"/>
        </w:rPr>
        <w:t>: Docker Engine</w:t>
      </w:r>
    </w:p>
    <w:p w14:paraId="631C1275" w14:textId="77777777" w:rsidR="004D61B8" w:rsidRPr="004D61B8" w:rsidRDefault="004D61B8" w:rsidP="004D61B8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</w:rPr>
      </w:pPr>
    </w:p>
    <w:p w14:paraId="4588602F" w14:textId="5FFC0A18" w:rsidR="00CF181E" w:rsidRPr="00CF181E" w:rsidRDefault="00CF181E" w:rsidP="004D61B8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</w:rPr>
      </w:pPr>
      <w:r w:rsidRPr="00CF181E">
        <w:rPr>
          <w:rFonts w:ascii="Times New Roman" w:hAnsi="Times New Roman" w:cs="Times New Roman"/>
          <w:b/>
          <w:bCs/>
          <w:kern w:val="0"/>
          <w:sz w:val="27"/>
          <w:szCs w:val="27"/>
        </w:rPr>
        <w:t>5.3 Middleware and Supporting Services</w:t>
      </w:r>
    </w:p>
    <w:p w14:paraId="1BDECAC3" w14:textId="77777777" w:rsidR="00CF181E" w:rsidRPr="00CF181E" w:rsidRDefault="00CF181E" w:rsidP="00F13ACA">
      <w:p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b/>
          <w:bCs/>
          <w:kern w:val="0"/>
          <w:sz w:val="24"/>
          <w:szCs w:val="24"/>
        </w:rPr>
        <w:t>Infrastructure Components</w:t>
      </w:r>
      <w:r w:rsidRPr="00CF181E">
        <w:rPr>
          <w:rFonts w:ascii="Times New Roman" w:hAnsi="Times New Roman" w:cs="Times New Roman"/>
          <w:kern w:val="0"/>
          <w:sz w:val="24"/>
          <w:szCs w:val="24"/>
        </w:rPr>
        <w:t>:</w:t>
      </w:r>
    </w:p>
    <w:p w14:paraId="4D154C97" w14:textId="77777777" w:rsidR="00CF181E" w:rsidRPr="00CF181E" w:rsidRDefault="00CF181E" w:rsidP="00F13ACA">
      <w:pPr>
        <w:numPr>
          <w:ilvl w:val="0"/>
          <w:numId w:val="81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b/>
          <w:bCs/>
          <w:kern w:val="0"/>
          <w:sz w:val="24"/>
          <w:szCs w:val="24"/>
        </w:rPr>
        <w:t>API Gateway</w:t>
      </w:r>
      <w:r w:rsidRPr="00CF181E">
        <w:rPr>
          <w:rFonts w:ascii="Times New Roman" w:hAnsi="Times New Roman" w:cs="Times New Roman"/>
          <w:kern w:val="0"/>
          <w:sz w:val="24"/>
          <w:szCs w:val="24"/>
        </w:rPr>
        <w:t>: Reverse proxy for request routing and load balancing</w:t>
      </w:r>
    </w:p>
    <w:p w14:paraId="45282E12" w14:textId="77777777" w:rsidR="00CF181E" w:rsidRPr="00CF181E" w:rsidRDefault="00CF181E" w:rsidP="00F13ACA">
      <w:pPr>
        <w:numPr>
          <w:ilvl w:val="0"/>
          <w:numId w:val="81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b/>
          <w:bCs/>
          <w:kern w:val="0"/>
          <w:sz w:val="24"/>
          <w:szCs w:val="24"/>
        </w:rPr>
        <w:t>Redis</w:t>
      </w:r>
      <w:r w:rsidRPr="00CF181E">
        <w:rPr>
          <w:rFonts w:ascii="Times New Roman" w:hAnsi="Times New Roman" w:cs="Times New Roman"/>
          <w:kern w:val="0"/>
          <w:sz w:val="24"/>
          <w:szCs w:val="24"/>
        </w:rPr>
        <w:t>: Caching layer and job queue management</w:t>
      </w:r>
    </w:p>
    <w:p w14:paraId="317C53FD" w14:textId="77777777" w:rsidR="00CF181E" w:rsidRPr="00CF181E" w:rsidRDefault="00CF181E" w:rsidP="00F13ACA">
      <w:pPr>
        <w:numPr>
          <w:ilvl w:val="0"/>
          <w:numId w:val="81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b/>
          <w:bCs/>
          <w:kern w:val="0"/>
          <w:sz w:val="24"/>
          <w:szCs w:val="24"/>
        </w:rPr>
        <w:t>Message Queue</w:t>
      </w:r>
      <w:r w:rsidRPr="00CF181E">
        <w:rPr>
          <w:rFonts w:ascii="Times New Roman" w:hAnsi="Times New Roman" w:cs="Times New Roman"/>
          <w:kern w:val="0"/>
          <w:sz w:val="24"/>
          <w:szCs w:val="24"/>
        </w:rPr>
        <w:t>: RabbitMQ or similar for asynchronous processing</w:t>
      </w:r>
    </w:p>
    <w:p w14:paraId="09AED686" w14:textId="77777777" w:rsidR="00CF181E" w:rsidRPr="00CF181E" w:rsidRDefault="00CF181E" w:rsidP="00F13ACA">
      <w:pPr>
        <w:numPr>
          <w:ilvl w:val="0"/>
          <w:numId w:val="81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b/>
          <w:bCs/>
          <w:kern w:val="0"/>
          <w:sz w:val="24"/>
          <w:szCs w:val="24"/>
        </w:rPr>
        <w:t>Monitoring</w:t>
      </w:r>
      <w:r w:rsidRPr="00CF181E">
        <w:rPr>
          <w:rFonts w:ascii="Times New Roman" w:hAnsi="Times New Roman" w:cs="Times New Roman"/>
          <w:kern w:val="0"/>
          <w:sz w:val="24"/>
          <w:szCs w:val="24"/>
        </w:rPr>
        <w:t>: Prometheus and Grafana for metrics and alerting</w:t>
      </w:r>
    </w:p>
    <w:p w14:paraId="740BAF36" w14:textId="77777777" w:rsidR="004D61B8" w:rsidRPr="004D61B8" w:rsidRDefault="004D61B8" w:rsidP="004D61B8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</w:rPr>
      </w:pPr>
    </w:p>
    <w:p w14:paraId="5E4F121C" w14:textId="77777777" w:rsidR="004D61B8" w:rsidRPr="004D61B8" w:rsidRDefault="004D61B8" w:rsidP="004D61B8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</w:rPr>
      </w:pPr>
    </w:p>
    <w:p w14:paraId="564E15C1" w14:textId="77777777" w:rsidR="004D61B8" w:rsidRPr="004D61B8" w:rsidRDefault="004D61B8" w:rsidP="004D61B8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</w:rPr>
      </w:pPr>
    </w:p>
    <w:p w14:paraId="13687C58" w14:textId="1A76B017" w:rsidR="00CF181E" w:rsidRPr="00CF181E" w:rsidRDefault="00CF181E" w:rsidP="004D61B8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</w:rPr>
      </w:pPr>
      <w:r w:rsidRPr="00CF181E">
        <w:rPr>
          <w:rFonts w:ascii="Times New Roman" w:hAnsi="Times New Roman" w:cs="Times New Roman"/>
          <w:b/>
          <w:bCs/>
          <w:kern w:val="0"/>
          <w:sz w:val="27"/>
          <w:szCs w:val="27"/>
        </w:rPr>
        <w:lastRenderedPageBreak/>
        <w:t>5.4 Test Data Preparation</w:t>
      </w:r>
    </w:p>
    <w:p w14:paraId="2A76EF25" w14:textId="77777777" w:rsidR="00CF181E" w:rsidRPr="00CF181E" w:rsidRDefault="00CF181E" w:rsidP="00F13ACA">
      <w:p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b/>
          <w:bCs/>
          <w:kern w:val="0"/>
          <w:sz w:val="24"/>
          <w:szCs w:val="24"/>
        </w:rPr>
        <w:t>Database Management Scripts</w:t>
      </w:r>
      <w:r w:rsidRPr="00CF181E">
        <w:rPr>
          <w:rFonts w:ascii="Times New Roman" w:hAnsi="Times New Roman" w:cs="Times New Roman"/>
          <w:kern w:val="0"/>
          <w:sz w:val="24"/>
          <w:szCs w:val="24"/>
        </w:rPr>
        <w:t>:</w:t>
      </w:r>
    </w:p>
    <w:p w14:paraId="2FC13A9B" w14:textId="77777777" w:rsidR="00CF181E" w:rsidRPr="00CF181E" w:rsidRDefault="00CF181E" w:rsidP="00F13ACA">
      <w:pPr>
        <w:numPr>
          <w:ilvl w:val="0"/>
          <w:numId w:val="82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b/>
          <w:bCs/>
          <w:kern w:val="0"/>
          <w:sz w:val="24"/>
          <w:szCs w:val="24"/>
        </w:rPr>
        <w:t>Reset Database</w:t>
      </w:r>
      <w:r w:rsidRPr="00CF181E">
        <w:rPr>
          <w:rFonts w:ascii="Times New Roman" w:hAnsi="Times New Roman" w:cs="Times New Roman"/>
          <w:kern w:val="0"/>
          <w:sz w:val="24"/>
          <w:szCs w:val="24"/>
        </w:rPr>
        <w:t xml:space="preserve">: </w:t>
      </w:r>
      <w:proofErr w:type="spellStart"/>
      <w:r w:rsidRPr="00CF181E">
        <w:rPr>
          <w:rFonts w:ascii="Times New Roman" w:hAnsi="Times New Roman" w:cs="Times New Roman"/>
          <w:kern w:val="0"/>
          <w:sz w:val="20"/>
        </w:rPr>
        <w:t>npm</w:t>
      </w:r>
      <w:proofErr w:type="spellEnd"/>
      <w:r w:rsidRPr="00CF181E">
        <w:rPr>
          <w:rFonts w:ascii="Times New Roman" w:hAnsi="Times New Roman" w:cs="Times New Roman"/>
          <w:kern w:val="0"/>
          <w:sz w:val="20"/>
        </w:rPr>
        <w:t xml:space="preserve"> run </w:t>
      </w:r>
      <w:proofErr w:type="spellStart"/>
      <w:proofErr w:type="gramStart"/>
      <w:r w:rsidRPr="00CF181E">
        <w:rPr>
          <w:rFonts w:ascii="Times New Roman" w:hAnsi="Times New Roman" w:cs="Times New Roman"/>
          <w:kern w:val="0"/>
          <w:sz w:val="20"/>
        </w:rPr>
        <w:t>db:reset</w:t>
      </w:r>
      <w:proofErr w:type="spellEnd"/>
      <w:proofErr w:type="gramEnd"/>
      <w:r w:rsidRPr="00CF181E">
        <w:rPr>
          <w:rFonts w:ascii="Times New Roman" w:hAnsi="Times New Roman" w:cs="Times New Roman"/>
          <w:kern w:val="0"/>
          <w:sz w:val="24"/>
          <w:szCs w:val="24"/>
        </w:rPr>
        <w:t xml:space="preserve"> - Clears all data and reinitializes schema</w:t>
      </w:r>
    </w:p>
    <w:p w14:paraId="22F20FD2" w14:textId="77777777" w:rsidR="00CF181E" w:rsidRPr="00CF181E" w:rsidRDefault="00CF181E" w:rsidP="00F13ACA">
      <w:pPr>
        <w:numPr>
          <w:ilvl w:val="0"/>
          <w:numId w:val="82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b/>
          <w:bCs/>
          <w:kern w:val="0"/>
          <w:sz w:val="24"/>
          <w:szCs w:val="24"/>
        </w:rPr>
        <w:t>Seed Scenarios</w:t>
      </w:r>
      <w:r w:rsidRPr="00CF181E">
        <w:rPr>
          <w:rFonts w:ascii="Times New Roman" w:hAnsi="Times New Roman" w:cs="Times New Roman"/>
          <w:kern w:val="0"/>
          <w:sz w:val="24"/>
          <w:szCs w:val="24"/>
        </w:rPr>
        <w:t xml:space="preserve">: </w:t>
      </w:r>
      <w:proofErr w:type="spellStart"/>
      <w:r w:rsidRPr="00CF181E">
        <w:rPr>
          <w:rFonts w:ascii="Times New Roman" w:hAnsi="Times New Roman" w:cs="Times New Roman"/>
          <w:kern w:val="0"/>
          <w:sz w:val="20"/>
        </w:rPr>
        <w:t>npm</w:t>
      </w:r>
      <w:proofErr w:type="spellEnd"/>
      <w:r w:rsidRPr="00CF181E">
        <w:rPr>
          <w:rFonts w:ascii="Times New Roman" w:hAnsi="Times New Roman" w:cs="Times New Roman"/>
          <w:kern w:val="0"/>
          <w:sz w:val="20"/>
        </w:rPr>
        <w:t xml:space="preserve"> run </w:t>
      </w:r>
      <w:proofErr w:type="spellStart"/>
      <w:proofErr w:type="gramStart"/>
      <w:r w:rsidRPr="00CF181E">
        <w:rPr>
          <w:rFonts w:ascii="Times New Roman" w:hAnsi="Times New Roman" w:cs="Times New Roman"/>
          <w:kern w:val="0"/>
          <w:sz w:val="20"/>
        </w:rPr>
        <w:t>seed:scenarios</w:t>
      </w:r>
      <w:proofErr w:type="spellEnd"/>
      <w:proofErr w:type="gramEnd"/>
      <w:r w:rsidRPr="00CF181E">
        <w:rPr>
          <w:rFonts w:ascii="Times New Roman" w:hAnsi="Times New Roman" w:cs="Times New Roman"/>
          <w:kern w:val="0"/>
          <w:sz w:val="24"/>
          <w:szCs w:val="24"/>
        </w:rPr>
        <w:t xml:space="preserve"> - Populates scenario catalog</w:t>
      </w:r>
    </w:p>
    <w:p w14:paraId="3B55B804" w14:textId="77777777" w:rsidR="00CF181E" w:rsidRPr="00CF181E" w:rsidRDefault="00CF181E" w:rsidP="00F13ACA">
      <w:pPr>
        <w:numPr>
          <w:ilvl w:val="0"/>
          <w:numId w:val="82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b/>
          <w:bCs/>
          <w:kern w:val="0"/>
          <w:sz w:val="24"/>
          <w:szCs w:val="24"/>
        </w:rPr>
        <w:t>Create Test Users</w:t>
      </w:r>
      <w:r w:rsidRPr="00CF181E">
        <w:rPr>
          <w:rFonts w:ascii="Times New Roman" w:hAnsi="Times New Roman" w:cs="Times New Roman"/>
          <w:kern w:val="0"/>
          <w:sz w:val="24"/>
          <w:szCs w:val="24"/>
        </w:rPr>
        <w:t xml:space="preserve">: </w:t>
      </w:r>
      <w:proofErr w:type="spellStart"/>
      <w:r w:rsidRPr="00CF181E">
        <w:rPr>
          <w:rFonts w:ascii="Times New Roman" w:hAnsi="Times New Roman" w:cs="Times New Roman"/>
          <w:kern w:val="0"/>
          <w:sz w:val="20"/>
        </w:rPr>
        <w:t>npm</w:t>
      </w:r>
      <w:proofErr w:type="spellEnd"/>
      <w:r w:rsidRPr="00CF181E">
        <w:rPr>
          <w:rFonts w:ascii="Times New Roman" w:hAnsi="Times New Roman" w:cs="Times New Roman"/>
          <w:kern w:val="0"/>
          <w:sz w:val="20"/>
        </w:rPr>
        <w:t xml:space="preserve"> run </w:t>
      </w:r>
      <w:proofErr w:type="spellStart"/>
      <w:proofErr w:type="gramStart"/>
      <w:r w:rsidRPr="00CF181E">
        <w:rPr>
          <w:rFonts w:ascii="Times New Roman" w:hAnsi="Times New Roman" w:cs="Times New Roman"/>
          <w:kern w:val="0"/>
          <w:sz w:val="20"/>
        </w:rPr>
        <w:t>seed:users</w:t>
      </w:r>
      <w:proofErr w:type="spellEnd"/>
      <w:proofErr w:type="gramEnd"/>
      <w:r w:rsidRPr="00CF181E">
        <w:rPr>
          <w:rFonts w:ascii="Times New Roman" w:hAnsi="Times New Roman" w:cs="Times New Roman"/>
          <w:kern w:val="0"/>
          <w:sz w:val="24"/>
          <w:szCs w:val="24"/>
        </w:rPr>
        <w:t xml:space="preserve"> - Generates test user accounts</w:t>
      </w:r>
    </w:p>
    <w:p w14:paraId="62814B4A" w14:textId="77777777" w:rsidR="00CF181E" w:rsidRPr="00CF181E" w:rsidRDefault="00CF181E" w:rsidP="00F13ACA">
      <w:pPr>
        <w:numPr>
          <w:ilvl w:val="0"/>
          <w:numId w:val="82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b/>
          <w:bCs/>
          <w:kern w:val="0"/>
          <w:sz w:val="24"/>
          <w:szCs w:val="24"/>
        </w:rPr>
        <w:t>Mock Data Generation</w:t>
      </w:r>
      <w:r w:rsidRPr="00CF181E">
        <w:rPr>
          <w:rFonts w:ascii="Times New Roman" w:hAnsi="Times New Roman" w:cs="Times New Roman"/>
          <w:kern w:val="0"/>
          <w:sz w:val="24"/>
          <w:szCs w:val="24"/>
        </w:rPr>
        <w:t xml:space="preserve">: </w:t>
      </w:r>
      <w:proofErr w:type="spellStart"/>
      <w:r w:rsidRPr="00CF181E">
        <w:rPr>
          <w:rFonts w:ascii="Times New Roman" w:hAnsi="Times New Roman" w:cs="Times New Roman"/>
          <w:kern w:val="0"/>
          <w:sz w:val="20"/>
        </w:rPr>
        <w:t>npm</w:t>
      </w:r>
      <w:proofErr w:type="spellEnd"/>
      <w:r w:rsidRPr="00CF181E">
        <w:rPr>
          <w:rFonts w:ascii="Times New Roman" w:hAnsi="Times New Roman" w:cs="Times New Roman"/>
          <w:kern w:val="0"/>
          <w:sz w:val="20"/>
        </w:rPr>
        <w:t xml:space="preserve"> run </w:t>
      </w:r>
      <w:proofErr w:type="spellStart"/>
      <w:proofErr w:type="gramStart"/>
      <w:r w:rsidRPr="00CF181E">
        <w:rPr>
          <w:rFonts w:ascii="Times New Roman" w:hAnsi="Times New Roman" w:cs="Times New Roman"/>
          <w:kern w:val="0"/>
          <w:sz w:val="20"/>
        </w:rPr>
        <w:t>generate:mocks</w:t>
      </w:r>
      <w:proofErr w:type="spellEnd"/>
      <w:proofErr w:type="gramEnd"/>
      <w:r w:rsidRPr="00CF181E">
        <w:rPr>
          <w:rFonts w:ascii="Times New Roman" w:hAnsi="Times New Roman" w:cs="Times New Roman"/>
          <w:kern w:val="0"/>
          <w:sz w:val="24"/>
          <w:szCs w:val="24"/>
        </w:rPr>
        <w:t xml:space="preserve"> - Creates sample alert data</w:t>
      </w:r>
    </w:p>
    <w:p w14:paraId="15324DEC" w14:textId="0CA57E2F" w:rsidR="00CF181E" w:rsidRPr="00CF181E" w:rsidRDefault="00CF181E" w:rsidP="00F13ACA">
      <w:pPr>
        <w:rPr>
          <w:rFonts w:ascii="Times New Roman" w:hAnsi="Times New Roman" w:cs="Times New Roman"/>
          <w:kern w:val="0"/>
          <w:sz w:val="24"/>
          <w:szCs w:val="24"/>
        </w:rPr>
      </w:pPr>
    </w:p>
    <w:p w14:paraId="45E409C3" w14:textId="77777777" w:rsidR="00CF181E" w:rsidRPr="00CF181E" w:rsidRDefault="00CF181E" w:rsidP="004D61B8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</w:rPr>
      </w:pPr>
      <w:r w:rsidRPr="00CF181E">
        <w:rPr>
          <w:rFonts w:ascii="Times New Roman" w:hAnsi="Times New Roman" w:cs="Times New Roman"/>
          <w:b/>
          <w:bCs/>
          <w:kern w:val="0"/>
          <w:sz w:val="36"/>
          <w:szCs w:val="36"/>
        </w:rPr>
        <w:t>6. Test Schedule</w:t>
      </w:r>
    </w:p>
    <w:p w14:paraId="58574C10" w14:textId="77777777" w:rsidR="00CF181E" w:rsidRPr="00CF181E" w:rsidRDefault="00CF181E" w:rsidP="00F13ACA">
      <w:p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The testing schedule is organized into focused cycles aligned with feature development:</w:t>
      </w:r>
    </w:p>
    <w:p w14:paraId="280DF3EE" w14:textId="77777777" w:rsidR="00CF181E" w:rsidRPr="00CF181E" w:rsidRDefault="00CF181E" w:rsidP="004D61B8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</w:rPr>
      </w:pPr>
      <w:r w:rsidRPr="00CF181E">
        <w:rPr>
          <w:rFonts w:ascii="Times New Roman" w:hAnsi="Times New Roman" w:cs="Times New Roman"/>
          <w:b/>
          <w:bCs/>
          <w:kern w:val="0"/>
          <w:sz w:val="27"/>
          <w:szCs w:val="27"/>
        </w:rPr>
        <w:t>Cycle 1: Authentication &amp; User Profile (Days 1-2)</w:t>
      </w:r>
    </w:p>
    <w:p w14:paraId="3A53BD70" w14:textId="77777777" w:rsidR="00CF181E" w:rsidRPr="00CF181E" w:rsidRDefault="00CF181E" w:rsidP="00F13ACA">
      <w:p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b/>
          <w:bCs/>
          <w:kern w:val="0"/>
          <w:sz w:val="24"/>
          <w:szCs w:val="24"/>
        </w:rPr>
        <w:t>Focus Areas</w:t>
      </w:r>
      <w:r w:rsidRPr="00CF181E">
        <w:rPr>
          <w:rFonts w:ascii="Times New Roman" w:hAnsi="Times New Roman" w:cs="Times New Roman"/>
          <w:kern w:val="0"/>
          <w:sz w:val="24"/>
          <w:szCs w:val="24"/>
        </w:rPr>
        <w:t>:</w:t>
      </w:r>
    </w:p>
    <w:p w14:paraId="39975292" w14:textId="77777777" w:rsidR="00CF181E" w:rsidRPr="00CF181E" w:rsidRDefault="00CF181E" w:rsidP="00F13ACA">
      <w:pPr>
        <w:numPr>
          <w:ilvl w:val="0"/>
          <w:numId w:val="83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User registration and login workflows</w:t>
      </w:r>
    </w:p>
    <w:p w14:paraId="7D477F8E" w14:textId="77777777" w:rsidR="00CF181E" w:rsidRPr="00CF181E" w:rsidRDefault="00CF181E" w:rsidP="00F13ACA">
      <w:pPr>
        <w:numPr>
          <w:ilvl w:val="0"/>
          <w:numId w:val="83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Profile management functionality</w:t>
      </w:r>
    </w:p>
    <w:p w14:paraId="3AF56698" w14:textId="77777777" w:rsidR="00CF181E" w:rsidRPr="00CF181E" w:rsidRDefault="00CF181E" w:rsidP="00F13ACA">
      <w:pPr>
        <w:numPr>
          <w:ilvl w:val="0"/>
          <w:numId w:val="83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Session handling and token management</w:t>
      </w:r>
    </w:p>
    <w:p w14:paraId="736DA05E" w14:textId="77777777" w:rsidR="00CF181E" w:rsidRPr="00CF181E" w:rsidRDefault="00CF181E" w:rsidP="00F13ACA">
      <w:pPr>
        <w:numPr>
          <w:ilvl w:val="0"/>
          <w:numId w:val="83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Password reset and account recovery</w:t>
      </w:r>
    </w:p>
    <w:p w14:paraId="4FAE3D78" w14:textId="77777777" w:rsidR="00CF181E" w:rsidRPr="00CF181E" w:rsidRDefault="00CF181E" w:rsidP="004D61B8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</w:rPr>
      </w:pPr>
      <w:r w:rsidRPr="00CF181E">
        <w:rPr>
          <w:rFonts w:ascii="Times New Roman" w:hAnsi="Times New Roman" w:cs="Times New Roman"/>
          <w:b/>
          <w:bCs/>
          <w:kern w:val="0"/>
          <w:sz w:val="27"/>
          <w:szCs w:val="27"/>
        </w:rPr>
        <w:t>Cycle 2: Scenarios &amp; Questionnaires (Day 3)</w:t>
      </w:r>
    </w:p>
    <w:p w14:paraId="6A79003B" w14:textId="77777777" w:rsidR="00CF181E" w:rsidRPr="00CF181E" w:rsidRDefault="00CF181E" w:rsidP="00F13ACA">
      <w:p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b/>
          <w:bCs/>
          <w:kern w:val="0"/>
          <w:sz w:val="24"/>
          <w:szCs w:val="24"/>
        </w:rPr>
        <w:t>Focus Areas</w:t>
      </w:r>
      <w:r w:rsidRPr="00CF181E">
        <w:rPr>
          <w:rFonts w:ascii="Times New Roman" w:hAnsi="Times New Roman" w:cs="Times New Roman"/>
          <w:kern w:val="0"/>
          <w:sz w:val="24"/>
          <w:szCs w:val="24"/>
        </w:rPr>
        <w:t>:</w:t>
      </w:r>
    </w:p>
    <w:p w14:paraId="3F0AB6E5" w14:textId="77777777" w:rsidR="00CF181E" w:rsidRPr="00CF181E" w:rsidRDefault="00CF181E" w:rsidP="00F13ACA">
      <w:pPr>
        <w:numPr>
          <w:ilvl w:val="0"/>
          <w:numId w:val="84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Scenario listing and filtering</w:t>
      </w:r>
    </w:p>
    <w:p w14:paraId="19173268" w14:textId="77777777" w:rsidR="00CF181E" w:rsidRPr="00CF181E" w:rsidRDefault="00CF181E" w:rsidP="00F13ACA">
      <w:pPr>
        <w:numPr>
          <w:ilvl w:val="0"/>
          <w:numId w:val="84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Questionnaire presentation and scoring</w:t>
      </w:r>
    </w:p>
    <w:p w14:paraId="29F570A3" w14:textId="77777777" w:rsidR="00CF181E" w:rsidRPr="00CF181E" w:rsidRDefault="00CF181E" w:rsidP="00F13ACA">
      <w:pPr>
        <w:numPr>
          <w:ilvl w:val="0"/>
          <w:numId w:val="84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Prerequisite validation logic</w:t>
      </w:r>
    </w:p>
    <w:p w14:paraId="47EEE12D" w14:textId="77777777" w:rsidR="00CF181E" w:rsidRPr="00CF181E" w:rsidRDefault="00CF181E" w:rsidP="00F13ACA">
      <w:pPr>
        <w:numPr>
          <w:ilvl w:val="0"/>
          <w:numId w:val="84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Scenario unlocking mechanisms</w:t>
      </w:r>
    </w:p>
    <w:p w14:paraId="32414B86" w14:textId="77777777" w:rsidR="00CF181E" w:rsidRPr="00CF181E" w:rsidRDefault="00CF181E" w:rsidP="004D61B8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</w:rPr>
      </w:pPr>
      <w:r w:rsidRPr="00CF181E">
        <w:rPr>
          <w:rFonts w:ascii="Times New Roman" w:hAnsi="Times New Roman" w:cs="Times New Roman"/>
          <w:b/>
          <w:bCs/>
          <w:kern w:val="0"/>
          <w:sz w:val="27"/>
          <w:szCs w:val="27"/>
        </w:rPr>
        <w:t>Cycle 3: Simulation Engine &amp; IDS (Days 4-5)</w:t>
      </w:r>
    </w:p>
    <w:p w14:paraId="0DFB14CC" w14:textId="77777777" w:rsidR="00CF181E" w:rsidRPr="00CF181E" w:rsidRDefault="00CF181E" w:rsidP="00F13ACA">
      <w:p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b/>
          <w:bCs/>
          <w:kern w:val="0"/>
          <w:sz w:val="24"/>
          <w:szCs w:val="24"/>
        </w:rPr>
        <w:t>Focus Areas</w:t>
      </w:r>
      <w:r w:rsidRPr="00CF181E">
        <w:rPr>
          <w:rFonts w:ascii="Times New Roman" w:hAnsi="Times New Roman" w:cs="Times New Roman"/>
          <w:kern w:val="0"/>
          <w:sz w:val="24"/>
          <w:szCs w:val="24"/>
        </w:rPr>
        <w:t>:</w:t>
      </w:r>
    </w:p>
    <w:p w14:paraId="745983AA" w14:textId="77777777" w:rsidR="00CF181E" w:rsidRPr="00CF181E" w:rsidRDefault="00CF181E" w:rsidP="00F13ACA">
      <w:pPr>
        <w:numPr>
          <w:ilvl w:val="0"/>
          <w:numId w:val="85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Simulation lifecycle management</w:t>
      </w:r>
    </w:p>
    <w:p w14:paraId="291CFB62" w14:textId="77777777" w:rsidR="00CF181E" w:rsidRPr="00CF181E" w:rsidRDefault="00CF181E" w:rsidP="00F13ACA">
      <w:pPr>
        <w:numPr>
          <w:ilvl w:val="0"/>
          <w:numId w:val="85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Container orchestration and monitoring</w:t>
      </w:r>
    </w:p>
    <w:p w14:paraId="57E4A45C" w14:textId="77777777" w:rsidR="00CF181E" w:rsidRPr="00CF181E" w:rsidRDefault="00CF181E" w:rsidP="00F13ACA">
      <w:pPr>
        <w:numPr>
          <w:ilvl w:val="0"/>
          <w:numId w:val="85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IDS alert generation and display</w:t>
      </w:r>
    </w:p>
    <w:p w14:paraId="79823B61" w14:textId="77777777" w:rsidR="00CF181E" w:rsidRPr="00CF181E" w:rsidRDefault="00CF181E" w:rsidP="00F13ACA">
      <w:pPr>
        <w:numPr>
          <w:ilvl w:val="0"/>
          <w:numId w:val="85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Real-time log streaming</w:t>
      </w:r>
    </w:p>
    <w:p w14:paraId="142CEFE7" w14:textId="77777777" w:rsidR="00CF181E" w:rsidRPr="00CF181E" w:rsidRDefault="00CF181E" w:rsidP="00F13ACA">
      <w:pPr>
        <w:numPr>
          <w:ilvl w:val="0"/>
          <w:numId w:val="85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Terminal interaction functionality</w:t>
      </w:r>
    </w:p>
    <w:p w14:paraId="7E04C08E" w14:textId="77777777" w:rsidR="004D61B8" w:rsidRPr="004D61B8" w:rsidRDefault="004D61B8" w:rsidP="004D61B8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</w:rPr>
      </w:pPr>
    </w:p>
    <w:p w14:paraId="1AFC278B" w14:textId="43E68839" w:rsidR="00CF181E" w:rsidRPr="00CF181E" w:rsidRDefault="00CF181E" w:rsidP="004D61B8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</w:rPr>
      </w:pPr>
      <w:r w:rsidRPr="00CF181E">
        <w:rPr>
          <w:rFonts w:ascii="Times New Roman" w:hAnsi="Times New Roman" w:cs="Times New Roman"/>
          <w:b/>
          <w:bCs/>
          <w:kern w:val="0"/>
          <w:sz w:val="27"/>
          <w:szCs w:val="27"/>
        </w:rPr>
        <w:lastRenderedPageBreak/>
        <w:t>Cycle 4: Admin Features &amp; Regression (Day 6)</w:t>
      </w:r>
    </w:p>
    <w:p w14:paraId="5685C2EE" w14:textId="77777777" w:rsidR="00CF181E" w:rsidRPr="00CF181E" w:rsidRDefault="00CF181E" w:rsidP="00F13ACA">
      <w:p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b/>
          <w:bCs/>
          <w:kern w:val="0"/>
          <w:sz w:val="24"/>
          <w:szCs w:val="24"/>
        </w:rPr>
        <w:t>Focus Areas</w:t>
      </w:r>
      <w:r w:rsidRPr="00CF181E">
        <w:rPr>
          <w:rFonts w:ascii="Times New Roman" w:hAnsi="Times New Roman" w:cs="Times New Roman"/>
          <w:kern w:val="0"/>
          <w:sz w:val="24"/>
          <w:szCs w:val="24"/>
        </w:rPr>
        <w:t>:</w:t>
      </w:r>
    </w:p>
    <w:p w14:paraId="64941095" w14:textId="77777777" w:rsidR="00CF181E" w:rsidRPr="00CF181E" w:rsidRDefault="00CF181E" w:rsidP="00F13ACA">
      <w:pPr>
        <w:numPr>
          <w:ilvl w:val="0"/>
          <w:numId w:val="86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Administrative dashboard functionality</w:t>
      </w:r>
    </w:p>
    <w:p w14:paraId="1F4D0217" w14:textId="77777777" w:rsidR="00CF181E" w:rsidRPr="00CF181E" w:rsidRDefault="00CF181E" w:rsidP="00F13ACA">
      <w:pPr>
        <w:numPr>
          <w:ilvl w:val="0"/>
          <w:numId w:val="86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User management operations</w:t>
      </w:r>
    </w:p>
    <w:p w14:paraId="6855FDA7" w14:textId="77777777" w:rsidR="00CF181E" w:rsidRPr="00CF181E" w:rsidRDefault="00CF181E" w:rsidP="00F13ACA">
      <w:pPr>
        <w:numPr>
          <w:ilvl w:val="0"/>
          <w:numId w:val="86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System monitoring and health checks</w:t>
      </w:r>
    </w:p>
    <w:p w14:paraId="45F0CC94" w14:textId="77777777" w:rsidR="00CF181E" w:rsidRPr="00CF181E" w:rsidRDefault="00CF181E" w:rsidP="00F13ACA">
      <w:pPr>
        <w:numPr>
          <w:ilvl w:val="0"/>
          <w:numId w:val="86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Comprehensive regression testing</w:t>
      </w:r>
    </w:p>
    <w:p w14:paraId="41E52C99" w14:textId="77777777" w:rsidR="00CF181E" w:rsidRDefault="00CF181E" w:rsidP="00F13ACA">
      <w:pPr>
        <w:numPr>
          <w:ilvl w:val="0"/>
          <w:numId w:val="86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Final integration validation</w:t>
      </w:r>
    </w:p>
    <w:p w14:paraId="30EA8C7E" w14:textId="31156BA7" w:rsidR="001A2F72" w:rsidRDefault="001A2F72" w:rsidP="001A2F72">
      <w:pPr>
        <w:pStyle w:val="ListParagraph"/>
        <w:spacing w:before="100" w:beforeAutospacing="1" w:after="100" w:afterAutospacing="1"/>
        <w:ind w:left="0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</w:rPr>
      </w:pPr>
      <w:r w:rsidRPr="001A2F72">
        <w:rPr>
          <w:rFonts w:ascii="Times New Roman" w:hAnsi="Times New Roman" w:cs="Times New Roman"/>
          <w:b/>
          <w:bCs/>
          <w:kern w:val="0"/>
          <w:sz w:val="36"/>
          <w:szCs w:val="36"/>
        </w:rPr>
        <w:t>8. Detailed Test Case Specifications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1170"/>
        <w:gridCol w:w="1458"/>
        <w:gridCol w:w="2250"/>
        <w:gridCol w:w="5490"/>
      </w:tblGrid>
      <w:tr w:rsidR="0026003A" w:rsidRPr="0026003A" w14:paraId="18549436" w14:textId="77777777" w:rsidTr="00A924F9">
        <w:trPr>
          <w:trHeight w:val="285"/>
        </w:trPr>
        <w:tc>
          <w:tcPr>
            <w:tcW w:w="1170" w:type="dxa"/>
            <w:shd w:val="clear" w:color="auto" w:fill="92D050"/>
            <w:noWrap/>
            <w:hideMark/>
          </w:tcPr>
          <w:p w14:paraId="33765FD1" w14:textId="77777777" w:rsidR="0026003A" w:rsidRPr="0026003A" w:rsidRDefault="0026003A" w:rsidP="00941426">
            <w:r w:rsidRPr="0026003A">
              <w:t>SCENARIO ID</w:t>
            </w:r>
          </w:p>
        </w:tc>
        <w:tc>
          <w:tcPr>
            <w:tcW w:w="1458" w:type="dxa"/>
            <w:noWrap/>
            <w:hideMark/>
          </w:tcPr>
          <w:p w14:paraId="5F4696F0" w14:textId="77777777" w:rsidR="0026003A" w:rsidRPr="0026003A" w:rsidRDefault="0026003A" w:rsidP="00941426">
            <w:r w:rsidRPr="0026003A">
              <w:t>TS-AUTH-001</w:t>
            </w:r>
          </w:p>
        </w:tc>
        <w:tc>
          <w:tcPr>
            <w:tcW w:w="2250" w:type="dxa"/>
            <w:shd w:val="clear" w:color="auto" w:fill="92D050"/>
            <w:noWrap/>
            <w:hideMark/>
          </w:tcPr>
          <w:p w14:paraId="32195000" w14:textId="77777777" w:rsidR="0026003A" w:rsidRPr="0026003A" w:rsidRDefault="0026003A" w:rsidP="00941426">
            <w:r w:rsidRPr="0026003A">
              <w:t>SCENARIO DESCRIPTION</w:t>
            </w:r>
          </w:p>
        </w:tc>
        <w:tc>
          <w:tcPr>
            <w:tcW w:w="5490" w:type="dxa"/>
            <w:noWrap/>
            <w:hideMark/>
          </w:tcPr>
          <w:p w14:paraId="101EEF89" w14:textId="77777777" w:rsidR="0026003A" w:rsidRPr="0026003A" w:rsidRDefault="0026003A" w:rsidP="00941426">
            <w:r w:rsidRPr="0026003A">
              <w:t>Authentication &amp; Authorization Testing</w:t>
            </w:r>
          </w:p>
        </w:tc>
      </w:tr>
    </w:tbl>
    <w:p w14:paraId="145A80D1" w14:textId="769D7664" w:rsidR="0026003A" w:rsidRDefault="0026003A" w:rsidP="00941426"/>
    <w:tbl>
      <w:tblPr>
        <w:tblStyle w:val="TableGrid"/>
        <w:tblW w:w="9018" w:type="dxa"/>
        <w:tblLook w:val="04A0" w:firstRow="1" w:lastRow="0" w:firstColumn="1" w:lastColumn="0" w:noHBand="0" w:noVBand="1"/>
      </w:tblPr>
      <w:tblGrid>
        <w:gridCol w:w="669"/>
        <w:gridCol w:w="848"/>
        <w:gridCol w:w="1564"/>
        <w:gridCol w:w="2025"/>
        <w:gridCol w:w="2074"/>
        <w:gridCol w:w="1426"/>
        <w:gridCol w:w="1744"/>
      </w:tblGrid>
      <w:tr w:rsidR="00A924F9" w:rsidRPr="0026003A" w14:paraId="38F0BB69" w14:textId="77777777" w:rsidTr="00A924F9">
        <w:trPr>
          <w:trHeight w:val="285"/>
        </w:trPr>
        <w:tc>
          <w:tcPr>
            <w:tcW w:w="606" w:type="dxa"/>
            <w:noWrap/>
            <w:hideMark/>
          </w:tcPr>
          <w:p w14:paraId="52E6F5DC" w14:textId="77777777" w:rsidR="0026003A" w:rsidRPr="0026003A" w:rsidRDefault="0026003A" w:rsidP="00941426">
            <w:r w:rsidRPr="0026003A">
              <w:t>S.NO</w:t>
            </w:r>
          </w:p>
        </w:tc>
        <w:tc>
          <w:tcPr>
            <w:tcW w:w="848" w:type="dxa"/>
            <w:noWrap/>
            <w:hideMark/>
          </w:tcPr>
          <w:p w14:paraId="0172E786" w14:textId="77777777" w:rsidR="0026003A" w:rsidRPr="0026003A" w:rsidRDefault="0026003A" w:rsidP="00941426">
            <w:r w:rsidRPr="0026003A">
              <w:t>TEST CASE ID</w:t>
            </w:r>
          </w:p>
        </w:tc>
        <w:tc>
          <w:tcPr>
            <w:tcW w:w="1315" w:type="dxa"/>
            <w:noWrap/>
            <w:hideMark/>
          </w:tcPr>
          <w:p w14:paraId="3028A7B1" w14:textId="77777777" w:rsidR="0026003A" w:rsidRPr="0026003A" w:rsidRDefault="0026003A" w:rsidP="00941426">
            <w:r w:rsidRPr="0026003A">
              <w:t>TEST CASE DESCRIPTION</w:t>
            </w:r>
          </w:p>
        </w:tc>
        <w:tc>
          <w:tcPr>
            <w:tcW w:w="1691" w:type="dxa"/>
            <w:noWrap/>
            <w:hideMark/>
          </w:tcPr>
          <w:p w14:paraId="22B60AFE" w14:textId="77777777" w:rsidR="0026003A" w:rsidRPr="0026003A" w:rsidRDefault="0026003A" w:rsidP="00941426">
            <w:r w:rsidRPr="0026003A">
              <w:t>PRECONDITION</w:t>
            </w:r>
          </w:p>
        </w:tc>
        <w:tc>
          <w:tcPr>
            <w:tcW w:w="1731" w:type="dxa"/>
            <w:noWrap/>
            <w:hideMark/>
          </w:tcPr>
          <w:p w14:paraId="3CD08183" w14:textId="77777777" w:rsidR="0026003A" w:rsidRPr="0026003A" w:rsidRDefault="0026003A" w:rsidP="00941426">
            <w:r w:rsidRPr="0026003A">
              <w:t>TEST DATA</w:t>
            </w:r>
          </w:p>
        </w:tc>
        <w:tc>
          <w:tcPr>
            <w:tcW w:w="1203" w:type="dxa"/>
            <w:noWrap/>
            <w:hideMark/>
          </w:tcPr>
          <w:p w14:paraId="26054882" w14:textId="77777777" w:rsidR="0026003A" w:rsidRPr="0026003A" w:rsidRDefault="0026003A" w:rsidP="00941426">
            <w:r w:rsidRPr="0026003A">
              <w:t>EXPECTED RESULT</w:t>
            </w:r>
          </w:p>
        </w:tc>
        <w:tc>
          <w:tcPr>
            <w:tcW w:w="1624" w:type="dxa"/>
            <w:noWrap/>
            <w:hideMark/>
          </w:tcPr>
          <w:p w14:paraId="33BB7127" w14:textId="77777777" w:rsidR="0026003A" w:rsidRPr="0026003A" w:rsidRDefault="0026003A" w:rsidP="00941426">
            <w:r w:rsidRPr="0026003A">
              <w:t>POSTCONDITION</w:t>
            </w:r>
          </w:p>
        </w:tc>
      </w:tr>
      <w:tr w:rsidR="00A924F9" w:rsidRPr="0026003A" w14:paraId="762FCE96" w14:textId="77777777" w:rsidTr="00A924F9">
        <w:trPr>
          <w:trHeight w:val="285"/>
        </w:trPr>
        <w:tc>
          <w:tcPr>
            <w:tcW w:w="606" w:type="dxa"/>
            <w:hideMark/>
          </w:tcPr>
          <w:p w14:paraId="0652879C" w14:textId="77777777" w:rsidR="0026003A" w:rsidRPr="0026003A" w:rsidRDefault="0026003A" w:rsidP="00941426">
            <w:r w:rsidRPr="0026003A">
              <w:t>1</w:t>
            </w:r>
          </w:p>
        </w:tc>
        <w:tc>
          <w:tcPr>
            <w:tcW w:w="848" w:type="dxa"/>
            <w:hideMark/>
          </w:tcPr>
          <w:p w14:paraId="272924B2" w14:textId="77777777" w:rsidR="0026003A" w:rsidRPr="0026003A" w:rsidRDefault="0026003A" w:rsidP="00941426">
            <w:r w:rsidRPr="0026003A">
              <w:t>FE-Sign-01</w:t>
            </w:r>
          </w:p>
        </w:tc>
        <w:tc>
          <w:tcPr>
            <w:tcW w:w="1315" w:type="dxa"/>
            <w:hideMark/>
          </w:tcPr>
          <w:p w14:paraId="70717CE7" w14:textId="77777777" w:rsidR="0026003A" w:rsidRPr="0026003A" w:rsidRDefault="0026003A" w:rsidP="00941426">
            <w:r w:rsidRPr="0026003A">
              <w:t>Verify a new user can register via the Signup form.</w:t>
            </w:r>
          </w:p>
        </w:tc>
        <w:tc>
          <w:tcPr>
            <w:tcW w:w="1691" w:type="dxa"/>
            <w:hideMark/>
          </w:tcPr>
          <w:p w14:paraId="4CD1AB9E" w14:textId="77777777" w:rsidR="0026003A" w:rsidRPr="0026003A" w:rsidRDefault="0026003A" w:rsidP="00941426">
            <w:r w:rsidRPr="0026003A">
              <w:t>User is not logged in.</w:t>
            </w:r>
          </w:p>
        </w:tc>
        <w:tc>
          <w:tcPr>
            <w:tcW w:w="1731" w:type="dxa"/>
            <w:hideMark/>
          </w:tcPr>
          <w:p w14:paraId="22B1B66D" w14:textId="77777777" w:rsidR="0026003A" w:rsidRPr="0026003A" w:rsidRDefault="0026003A" w:rsidP="00941426">
            <w:r w:rsidRPr="0026003A">
              <w:t>Username: "tester", Email: "test@example.com", Password: "Password1!"</w:t>
            </w:r>
          </w:p>
        </w:tc>
        <w:tc>
          <w:tcPr>
            <w:tcW w:w="1203" w:type="dxa"/>
            <w:hideMark/>
          </w:tcPr>
          <w:p w14:paraId="16B027E7" w14:textId="77777777" w:rsidR="0026003A" w:rsidRPr="0026003A" w:rsidRDefault="0026003A" w:rsidP="00941426">
            <w:r w:rsidRPr="0026003A">
              <w:t>Navigates to Login page. Success toast appears.</w:t>
            </w:r>
          </w:p>
        </w:tc>
        <w:tc>
          <w:tcPr>
            <w:tcW w:w="1624" w:type="dxa"/>
            <w:hideMark/>
          </w:tcPr>
          <w:p w14:paraId="7EF77426" w14:textId="77777777" w:rsidR="0026003A" w:rsidRPr="0026003A" w:rsidRDefault="0026003A" w:rsidP="00941426">
            <w:r w:rsidRPr="0026003A">
              <w:t>User account created in database. User redirected to login page.</w:t>
            </w:r>
          </w:p>
        </w:tc>
      </w:tr>
      <w:tr w:rsidR="00A924F9" w:rsidRPr="0026003A" w14:paraId="47101C1A" w14:textId="77777777" w:rsidTr="00A924F9">
        <w:trPr>
          <w:trHeight w:val="285"/>
        </w:trPr>
        <w:tc>
          <w:tcPr>
            <w:tcW w:w="606" w:type="dxa"/>
            <w:hideMark/>
          </w:tcPr>
          <w:p w14:paraId="23154934" w14:textId="77777777" w:rsidR="0026003A" w:rsidRPr="0026003A" w:rsidRDefault="0026003A" w:rsidP="00941426">
            <w:r w:rsidRPr="0026003A">
              <w:t>2</w:t>
            </w:r>
          </w:p>
        </w:tc>
        <w:tc>
          <w:tcPr>
            <w:tcW w:w="848" w:type="dxa"/>
            <w:hideMark/>
          </w:tcPr>
          <w:p w14:paraId="02A61B59" w14:textId="77777777" w:rsidR="0026003A" w:rsidRPr="0026003A" w:rsidRDefault="0026003A" w:rsidP="00941426">
            <w:r w:rsidRPr="0026003A">
              <w:t>FE-Sign-02</w:t>
            </w:r>
          </w:p>
        </w:tc>
        <w:tc>
          <w:tcPr>
            <w:tcW w:w="1315" w:type="dxa"/>
            <w:hideMark/>
          </w:tcPr>
          <w:p w14:paraId="3973D570" w14:textId="77777777" w:rsidR="0026003A" w:rsidRPr="0026003A" w:rsidRDefault="0026003A" w:rsidP="00941426">
            <w:r w:rsidRPr="0026003A">
              <w:t>Verify error when registering with an email that is already taken.</w:t>
            </w:r>
          </w:p>
        </w:tc>
        <w:tc>
          <w:tcPr>
            <w:tcW w:w="1691" w:type="dxa"/>
            <w:hideMark/>
          </w:tcPr>
          <w:p w14:paraId="2BCFF4B2" w14:textId="77777777" w:rsidR="0026003A" w:rsidRPr="0026003A" w:rsidRDefault="0026003A" w:rsidP="00941426">
            <w:r w:rsidRPr="0026003A">
              <w:t>Email "test@example.com" exists in database.</w:t>
            </w:r>
          </w:p>
        </w:tc>
        <w:tc>
          <w:tcPr>
            <w:tcW w:w="1731" w:type="dxa"/>
            <w:hideMark/>
          </w:tcPr>
          <w:p w14:paraId="63EB1453" w14:textId="77777777" w:rsidR="0026003A" w:rsidRPr="0026003A" w:rsidRDefault="0026003A" w:rsidP="00941426">
            <w:r w:rsidRPr="0026003A">
              <w:t>Email: "test@example.com"</w:t>
            </w:r>
          </w:p>
        </w:tc>
        <w:tc>
          <w:tcPr>
            <w:tcW w:w="1203" w:type="dxa"/>
            <w:hideMark/>
          </w:tcPr>
          <w:p w14:paraId="4C778ED1" w14:textId="77777777" w:rsidR="0026003A" w:rsidRPr="0026003A" w:rsidRDefault="0026003A" w:rsidP="00941426">
            <w:r w:rsidRPr="0026003A">
              <w:t xml:space="preserve">Error message "Email already exists" </w:t>
            </w:r>
            <w:proofErr w:type="gramStart"/>
            <w:r w:rsidRPr="0026003A">
              <w:t>shown</w:t>
            </w:r>
            <w:proofErr w:type="gramEnd"/>
            <w:r w:rsidRPr="0026003A">
              <w:t>. User remains on Signup page.</w:t>
            </w:r>
          </w:p>
        </w:tc>
        <w:tc>
          <w:tcPr>
            <w:tcW w:w="1624" w:type="dxa"/>
            <w:hideMark/>
          </w:tcPr>
          <w:p w14:paraId="21AEB986" w14:textId="77777777" w:rsidR="0026003A" w:rsidRPr="0026003A" w:rsidRDefault="0026003A" w:rsidP="00941426">
            <w:r w:rsidRPr="0026003A">
              <w:t xml:space="preserve">User </w:t>
            </w:r>
            <w:proofErr w:type="gramStart"/>
            <w:r w:rsidRPr="0026003A">
              <w:t>account</w:t>
            </w:r>
            <w:proofErr w:type="gramEnd"/>
            <w:r w:rsidRPr="0026003A">
              <w:t xml:space="preserve"> not created. User remains on signup page.</w:t>
            </w:r>
          </w:p>
        </w:tc>
      </w:tr>
      <w:tr w:rsidR="00A924F9" w:rsidRPr="0026003A" w14:paraId="4C1D2C66" w14:textId="77777777" w:rsidTr="00A924F9">
        <w:trPr>
          <w:trHeight w:val="285"/>
        </w:trPr>
        <w:tc>
          <w:tcPr>
            <w:tcW w:w="606" w:type="dxa"/>
            <w:hideMark/>
          </w:tcPr>
          <w:p w14:paraId="5012E3CA" w14:textId="77777777" w:rsidR="0026003A" w:rsidRPr="0026003A" w:rsidRDefault="0026003A" w:rsidP="00941426">
            <w:r w:rsidRPr="0026003A">
              <w:t>3</w:t>
            </w:r>
          </w:p>
        </w:tc>
        <w:tc>
          <w:tcPr>
            <w:tcW w:w="848" w:type="dxa"/>
            <w:hideMark/>
          </w:tcPr>
          <w:p w14:paraId="7FB9AE1F" w14:textId="77777777" w:rsidR="0026003A" w:rsidRPr="0026003A" w:rsidRDefault="0026003A" w:rsidP="00941426">
            <w:r w:rsidRPr="0026003A">
              <w:t>FE-Sign-03</w:t>
            </w:r>
          </w:p>
        </w:tc>
        <w:tc>
          <w:tcPr>
            <w:tcW w:w="1315" w:type="dxa"/>
            <w:hideMark/>
          </w:tcPr>
          <w:p w14:paraId="1159D121" w14:textId="77777777" w:rsidR="0026003A" w:rsidRPr="0026003A" w:rsidRDefault="0026003A" w:rsidP="00941426">
            <w:r w:rsidRPr="0026003A">
              <w:t>Verify validation for invalid email or weak password.</w:t>
            </w:r>
          </w:p>
        </w:tc>
        <w:tc>
          <w:tcPr>
            <w:tcW w:w="1691" w:type="dxa"/>
            <w:hideMark/>
          </w:tcPr>
          <w:p w14:paraId="3DB887D3" w14:textId="77777777" w:rsidR="0026003A" w:rsidRPr="0026003A" w:rsidRDefault="0026003A" w:rsidP="00941426">
            <w:r w:rsidRPr="0026003A">
              <w:t>None</w:t>
            </w:r>
          </w:p>
        </w:tc>
        <w:tc>
          <w:tcPr>
            <w:tcW w:w="1731" w:type="dxa"/>
            <w:hideMark/>
          </w:tcPr>
          <w:p w14:paraId="6B3F8344" w14:textId="77777777" w:rsidR="0026003A" w:rsidRPr="0026003A" w:rsidRDefault="0026003A" w:rsidP="00941426">
            <w:r w:rsidRPr="0026003A">
              <w:t>Email: "invalid", Password: "123"</w:t>
            </w:r>
          </w:p>
        </w:tc>
        <w:tc>
          <w:tcPr>
            <w:tcW w:w="1203" w:type="dxa"/>
            <w:hideMark/>
          </w:tcPr>
          <w:p w14:paraId="7E9BAAD4" w14:textId="77777777" w:rsidR="0026003A" w:rsidRPr="0026003A" w:rsidRDefault="0026003A" w:rsidP="00941426">
            <w:r w:rsidRPr="0026003A">
              <w:t xml:space="preserve">Inline validation errors shown. </w:t>
            </w:r>
            <w:proofErr w:type="gramStart"/>
            <w:r w:rsidRPr="0026003A">
              <w:t>Form</w:t>
            </w:r>
            <w:proofErr w:type="gramEnd"/>
            <w:r w:rsidRPr="0026003A">
              <w:t xml:space="preserve"> blocked from submission.</w:t>
            </w:r>
          </w:p>
        </w:tc>
        <w:tc>
          <w:tcPr>
            <w:tcW w:w="1624" w:type="dxa"/>
            <w:hideMark/>
          </w:tcPr>
          <w:p w14:paraId="34F59335" w14:textId="77777777" w:rsidR="0026003A" w:rsidRPr="0026003A" w:rsidRDefault="0026003A" w:rsidP="00941426">
            <w:r w:rsidRPr="0026003A">
              <w:t xml:space="preserve">User </w:t>
            </w:r>
            <w:proofErr w:type="gramStart"/>
            <w:r w:rsidRPr="0026003A">
              <w:t>account</w:t>
            </w:r>
            <w:proofErr w:type="gramEnd"/>
            <w:r w:rsidRPr="0026003A">
              <w:t xml:space="preserve"> not created. Form validation prevents submission.</w:t>
            </w:r>
          </w:p>
        </w:tc>
      </w:tr>
      <w:tr w:rsidR="00A924F9" w:rsidRPr="0026003A" w14:paraId="05722CD5" w14:textId="77777777" w:rsidTr="00A924F9">
        <w:trPr>
          <w:trHeight w:val="285"/>
        </w:trPr>
        <w:tc>
          <w:tcPr>
            <w:tcW w:w="606" w:type="dxa"/>
            <w:hideMark/>
          </w:tcPr>
          <w:p w14:paraId="163D1E39" w14:textId="77777777" w:rsidR="0026003A" w:rsidRPr="0026003A" w:rsidRDefault="0026003A" w:rsidP="00941426">
            <w:r w:rsidRPr="0026003A">
              <w:t>4</w:t>
            </w:r>
          </w:p>
        </w:tc>
        <w:tc>
          <w:tcPr>
            <w:tcW w:w="848" w:type="dxa"/>
            <w:hideMark/>
          </w:tcPr>
          <w:p w14:paraId="41BD2A07" w14:textId="77777777" w:rsidR="0026003A" w:rsidRPr="0026003A" w:rsidRDefault="0026003A" w:rsidP="00941426">
            <w:r w:rsidRPr="0026003A">
              <w:t>FE-Sign-04</w:t>
            </w:r>
          </w:p>
        </w:tc>
        <w:tc>
          <w:tcPr>
            <w:tcW w:w="1315" w:type="dxa"/>
            <w:hideMark/>
          </w:tcPr>
          <w:p w14:paraId="110226A9" w14:textId="77777777" w:rsidR="0026003A" w:rsidRPr="0026003A" w:rsidRDefault="0026003A" w:rsidP="00941426">
            <w:r w:rsidRPr="0026003A">
              <w:t>Verify behavior when fields are left empty.</w:t>
            </w:r>
          </w:p>
        </w:tc>
        <w:tc>
          <w:tcPr>
            <w:tcW w:w="1691" w:type="dxa"/>
            <w:hideMark/>
          </w:tcPr>
          <w:p w14:paraId="1A91EC40" w14:textId="77777777" w:rsidR="0026003A" w:rsidRPr="0026003A" w:rsidRDefault="0026003A" w:rsidP="00941426">
            <w:r w:rsidRPr="0026003A">
              <w:t>None</w:t>
            </w:r>
          </w:p>
        </w:tc>
        <w:tc>
          <w:tcPr>
            <w:tcW w:w="1731" w:type="dxa"/>
            <w:hideMark/>
          </w:tcPr>
          <w:p w14:paraId="6B211855" w14:textId="77777777" w:rsidR="0026003A" w:rsidRPr="0026003A" w:rsidRDefault="0026003A" w:rsidP="00941426">
            <w:r w:rsidRPr="0026003A">
              <w:t>All fields empty</w:t>
            </w:r>
          </w:p>
        </w:tc>
        <w:tc>
          <w:tcPr>
            <w:tcW w:w="1203" w:type="dxa"/>
            <w:hideMark/>
          </w:tcPr>
          <w:p w14:paraId="6FAF60D9" w14:textId="77777777" w:rsidR="0026003A" w:rsidRPr="0026003A" w:rsidRDefault="0026003A" w:rsidP="00941426">
            <w:r w:rsidRPr="0026003A">
              <w:t xml:space="preserve">Required indicators or toast </w:t>
            </w:r>
            <w:proofErr w:type="gramStart"/>
            <w:r w:rsidRPr="0026003A">
              <w:t>appears</w:t>
            </w:r>
            <w:proofErr w:type="gramEnd"/>
            <w:r w:rsidRPr="0026003A">
              <w:t>. User remains on Signup page.</w:t>
            </w:r>
          </w:p>
        </w:tc>
        <w:tc>
          <w:tcPr>
            <w:tcW w:w="1624" w:type="dxa"/>
            <w:hideMark/>
          </w:tcPr>
          <w:p w14:paraId="36235B4B" w14:textId="77777777" w:rsidR="0026003A" w:rsidRPr="0026003A" w:rsidRDefault="0026003A" w:rsidP="00941426">
            <w:r w:rsidRPr="0026003A">
              <w:t xml:space="preserve">User </w:t>
            </w:r>
            <w:proofErr w:type="gramStart"/>
            <w:r w:rsidRPr="0026003A">
              <w:t>account</w:t>
            </w:r>
            <w:proofErr w:type="gramEnd"/>
            <w:r w:rsidRPr="0026003A">
              <w:t xml:space="preserve"> not created. Form validation prevents submission.</w:t>
            </w:r>
          </w:p>
        </w:tc>
      </w:tr>
      <w:tr w:rsidR="00A924F9" w:rsidRPr="0026003A" w14:paraId="3087C0CE" w14:textId="77777777" w:rsidTr="00A924F9">
        <w:trPr>
          <w:trHeight w:val="285"/>
        </w:trPr>
        <w:tc>
          <w:tcPr>
            <w:tcW w:w="606" w:type="dxa"/>
            <w:hideMark/>
          </w:tcPr>
          <w:p w14:paraId="082EA007" w14:textId="77777777" w:rsidR="0026003A" w:rsidRPr="0026003A" w:rsidRDefault="0026003A" w:rsidP="00941426">
            <w:r w:rsidRPr="0026003A">
              <w:t>5</w:t>
            </w:r>
          </w:p>
        </w:tc>
        <w:tc>
          <w:tcPr>
            <w:tcW w:w="848" w:type="dxa"/>
            <w:hideMark/>
          </w:tcPr>
          <w:p w14:paraId="7FBDEC4E" w14:textId="77777777" w:rsidR="0026003A" w:rsidRPr="0026003A" w:rsidRDefault="0026003A" w:rsidP="00941426">
            <w:r w:rsidRPr="0026003A">
              <w:t>FE-Sign-</w:t>
            </w:r>
            <w:r w:rsidRPr="0026003A">
              <w:lastRenderedPageBreak/>
              <w:t>05</w:t>
            </w:r>
          </w:p>
        </w:tc>
        <w:tc>
          <w:tcPr>
            <w:tcW w:w="1315" w:type="dxa"/>
            <w:hideMark/>
          </w:tcPr>
          <w:p w14:paraId="341F5C48" w14:textId="77777777" w:rsidR="0026003A" w:rsidRPr="0026003A" w:rsidRDefault="0026003A" w:rsidP="00941426">
            <w:r w:rsidRPr="0026003A">
              <w:lastRenderedPageBreak/>
              <w:t xml:space="preserve">Verify error when </w:t>
            </w:r>
            <w:r w:rsidRPr="0026003A">
              <w:lastRenderedPageBreak/>
              <w:t>registering with a username that is already taken.</w:t>
            </w:r>
          </w:p>
        </w:tc>
        <w:tc>
          <w:tcPr>
            <w:tcW w:w="1691" w:type="dxa"/>
            <w:hideMark/>
          </w:tcPr>
          <w:p w14:paraId="3223F805" w14:textId="77777777" w:rsidR="0026003A" w:rsidRPr="0026003A" w:rsidRDefault="0026003A" w:rsidP="00941426">
            <w:r w:rsidRPr="0026003A">
              <w:lastRenderedPageBreak/>
              <w:t>Username "tester" exists in database.</w:t>
            </w:r>
          </w:p>
        </w:tc>
        <w:tc>
          <w:tcPr>
            <w:tcW w:w="1731" w:type="dxa"/>
            <w:hideMark/>
          </w:tcPr>
          <w:p w14:paraId="28EEA4B2" w14:textId="77777777" w:rsidR="0026003A" w:rsidRPr="0026003A" w:rsidRDefault="0026003A" w:rsidP="00941426">
            <w:r w:rsidRPr="0026003A">
              <w:t>Username: "tester"</w:t>
            </w:r>
          </w:p>
        </w:tc>
        <w:tc>
          <w:tcPr>
            <w:tcW w:w="1203" w:type="dxa"/>
            <w:hideMark/>
          </w:tcPr>
          <w:p w14:paraId="66310213" w14:textId="77777777" w:rsidR="0026003A" w:rsidRPr="0026003A" w:rsidRDefault="0026003A" w:rsidP="00941426">
            <w:r w:rsidRPr="0026003A">
              <w:t xml:space="preserve">Error message </w:t>
            </w:r>
            <w:r w:rsidRPr="0026003A">
              <w:lastRenderedPageBreak/>
              <w:t>"Username already taken" shown. User remains on Signup page.</w:t>
            </w:r>
          </w:p>
        </w:tc>
        <w:tc>
          <w:tcPr>
            <w:tcW w:w="1624" w:type="dxa"/>
            <w:hideMark/>
          </w:tcPr>
          <w:p w14:paraId="012982B3" w14:textId="77777777" w:rsidR="0026003A" w:rsidRPr="0026003A" w:rsidRDefault="0026003A" w:rsidP="00941426">
            <w:r w:rsidRPr="0026003A">
              <w:lastRenderedPageBreak/>
              <w:t xml:space="preserve">User </w:t>
            </w:r>
            <w:proofErr w:type="gramStart"/>
            <w:r w:rsidRPr="0026003A">
              <w:t>account</w:t>
            </w:r>
            <w:proofErr w:type="gramEnd"/>
            <w:r w:rsidRPr="0026003A">
              <w:t xml:space="preserve"> not created. User </w:t>
            </w:r>
            <w:r w:rsidRPr="0026003A">
              <w:lastRenderedPageBreak/>
              <w:t>remains on signup page.</w:t>
            </w:r>
          </w:p>
        </w:tc>
      </w:tr>
      <w:tr w:rsidR="00A924F9" w:rsidRPr="0026003A" w14:paraId="38D571B0" w14:textId="77777777" w:rsidTr="00A924F9">
        <w:trPr>
          <w:trHeight w:val="285"/>
        </w:trPr>
        <w:tc>
          <w:tcPr>
            <w:tcW w:w="606" w:type="dxa"/>
            <w:hideMark/>
          </w:tcPr>
          <w:p w14:paraId="62FC6604" w14:textId="77777777" w:rsidR="0026003A" w:rsidRPr="0026003A" w:rsidRDefault="0026003A" w:rsidP="00941426">
            <w:r w:rsidRPr="0026003A">
              <w:lastRenderedPageBreak/>
              <w:t>6</w:t>
            </w:r>
          </w:p>
        </w:tc>
        <w:tc>
          <w:tcPr>
            <w:tcW w:w="848" w:type="dxa"/>
            <w:hideMark/>
          </w:tcPr>
          <w:p w14:paraId="07E2A23A" w14:textId="77777777" w:rsidR="0026003A" w:rsidRPr="0026003A" w:rsidRDefault="0026003A" w:rsidP="00941426">
            <w:r w:rsidRPr="0026003A">
              <w:t>FE-Login-01</w:t>
            </w:r>
          </w:p>
        </w:tc>
        <w:tc>
          <w:tcPr>
            <w:tcW w:w="1315" w:type="dxa"/>
            <w:hideMark/>
          </w:tcPr>
          <w:p w14:paraId="1C76431F" w14:textId="77777777" w:rsidR="0026003A" w:rsidRPr="0026003A" w:rsidRDefault="0026003A" w:rsidP="00941426">
            <w:r w:rsidRPr="0026003A">
              <w:t>Verify a registered user can log in via the UI.</w:t>
            </w:r>
          </w:p>
        </w:tc>
        <w:tc>
          <w:tcPr>
            <w:tcW w:w="1691" w:type="dxa"/>
            <w:hideMark/>
          </w:tcPr>
          <w:p w14:paraId="7FF9AAA4" w14:textId="77777777" w:rsidR="0026003A" w:rsidRPr="0026003A" w:rsidRDefault="0026003A" w:rsidP="00941426">
            <w:r w:rsidRPr="0026003A">
              <w:t>User account exists in database.</w:t>
            </w:r>
          </w:p>
        </w:tc>
        <w:tc>
          <w:tcPr>
            <w:tcW w:w="1731" w:type="dxa"/>
            <w:hideMark/>
          </w:tcPr>
          <w:p w14:paraId="28144021" w14:textId="77777777" w:rsidR="0026003A" w:rsidRPr="0026003A" w:rsidRDefault="0026003A" w:rsidP="00941426">
            <w:r w:rsidRPr="0026003A">
              <w:t>Valid username and password credentials</w:t>
            </w:r>
          </w:p>
        </w:tc>
        <w:tc>
          <w:tcPr>
            <w:tcW w:w="1203" w:type="dxa"/>
            <w:hideMark/>
          </w:tcPr>
          <w:p w14:paraId="2BECF0DB" w14:textId="77777777" w:rsidR="0026003A" w:rsidRPr="0026003A" w:rsidRDefault="0026003A" w:rsidP="00941426">
            <w:r w:rsidRPr="0026003A">
              <w:t>Redirected to /dashboard. User session established.</w:t>
            </w:r>
          </w:p>
        </w:tc>
        <w:tc>
          <w:tcPr>
            <w:tcW w:w="1624" w:type="dxa"/>
            <w:hideMark/>
          </w:tcPr>
          <w:p w14:paraId="3BE0C43F" w14:textId="77777777" w:rsidR="0026003A" w:rsidRPr="0026003A" w:rsidRDefault="0026003A" w:rsidP="00941426">
            <w:r w:rsidRPr="0026003A">
              <w:t>User logged in. JWT token stored. User redirected to dashboard.</w:t>
            </w:r>
          </w:p>
        </w:tc>
      </w:tr>
      <w:tr w:rsidR="00A924F9" w:rsidRPr="0026003A" w14:paraId="1D28797D" w14:textId="77777777" w:rsidTr="00A924F9">
        <w:trPr>
          <w:trHeight w:val="285"/>
        </w:trPr>
        <w:tc>
          <w:tcPr>
            <w:tcW w:w="606" w:type="dxa"/>
            <w:hideMark/>
          </w:tcPr>
          <w:p w14:paraId="6F774DBE" w14:textId="77777777" w:rsidR="0026003A" w:rsidRPr="0026003A" w:rsidRDefault="0026003A" w:rsidP="00941426">
            <w:r w:rsidRPr="0026003A">
              <w:t>7</w:t>
            </w:r>
          </w:p>
        </w:tc>
        <w:tc>
          <w:tcPr>
            <w:tcW w:w="848" w:type="dxa"/>
            <w:hideMark/>
          </w:tcPr>
          <w:p w14:paraId="4EEE65F0" w14:textId="77777777" w:rsidR="0026003A" w:rsidRPr="0026003A" w:rsidRDefault="0026003A" w:rsidP="00941426">
            <w:r w:rsidRPr="0026003A">
              <w:t>FE-Login-02</w:t>
            </w:r>
          </w:p>
        </w:tc>
        <w:tc>
          <w:tcPr>
            <w:tcW w:w="1315" w:type="dxa"/>
            <w:hideMark/>
          </w:tcPr>
          <w:p w14:paraId="2AC98207" w14:textId="77777777" w:rsidR="0026003A" w:rsidRPr="0026003A" w:rsidRDefault="0026003A" w:rsidP="00941426">
            <w:r w:rsidRPr="0026003A">
              <w:t>Verify error message on failed login (Wrong Password).</w:t>
            </w:r>
          </w:p>
        </w:tc>
        <w:tc>
          <w:tcPr>
            <w:tcW w:w="1691" w:type="dxa"/>
            <w:hideMark/>
          </w:tcPr>
          <w:p w14:paraId="0F8E1838" w14:textId="77777777" w:rsidR="0026003A" w:rsidRPr="0026003A" w:rsidRDefault="0026003A" w:rsidP="00941426">
            <w:r w:rsidRPr="0026003A">
              <w:t>User exists in database.</w:t>
            </w:r>
          </w:p>
        </w:tc>
        <w:tc>
          <w:tcPr>
            <w:tcW w:w="1731" w:type="dxa"/>
            <w:hideMark/>
          </w:tcPr>
          <w:p w14:paraId="5943CF5E" w14:textId="77777777" w:rsidR="0026003A" w:rsidRPr="0026003A" w:rsidRDefault="0026003A" w:rsidP="00941426">
            <w:r w:rsidRPr="0026003A">
              <w:t>Correct username, wrong password</w:t>
            </w:r>
          </w:p>
        </w:tc>
        <w:tc>
          <w:tcPr>
            <w:tcW w:w="1203" w:type="dxa"/>
            <w:hideMark/>
          </w:tcPr>
          <w:p w14:paraId="19773DBD" w14:textId="77777777" w:rsidR="0026003A" w:rsidRPr="0026003A" w:rsidRDefault="0026003A" w:rsidP="00941426">
            <w:r w:rsidRPr="0026003A">
              <w:t>Error toast "Invalid credentials" appears. User remains on Login page.</w:t>
            </w:r>
          </w:p>
        </w:tc>
        <w:tc>
          <w:tcPr>
            <w:tcW w:w="1624" w:type="dxa"/>
            <w:hideMark/>
          </w:tcPr>
          <w:p w14:paraId="0E88476A" w14:textId="77777777" w:rsidR="0026003A" w:rsidRPr="0026003A" w:rsidRDefault="0026003A" w:rsidP="00941426">
            <w:r w:rsidRPr="0026003A">
              <w:t xml:space="preserve">User </w:t>
            </w:r>
            <w:proofErr w:type="gramStart"/>
            <w:r w:rsidRPr="0026003A">
              <w:t>not</w:t>
            </w:r>
            <w:proofErr w:type="gramEnd"/>
            <w:r w:rsidRPr="0026003A">
              <w:t xml:space="preserve"> logged in. User remains on login page.</w:t>
            </w:r>
          </w:p>
        </w:tc>
      </w:tr>
      <w:tr w:rsidR="00A924F9" w:rsidRPr="0026003A" w14:paraId="3089EACD" w14:textId="77777777" w:rsidTr="00A924F9">
        <w:trPr>
          <w:trHeight w:val="285"/>
        </w:trPr>
        <w:tc>
          <w:tcPr>
            <w:tcW w:w="606" w:type="dxa"/>
            <w:hideMark/>
          </w:tcPr>
          <w:p w14:paraId="34C96AEE" w14:textId="77777777" w:rsidR="0026003A" w:rsidRPr="0026003A" w:rsidRDefault="0026003A" w:rsidP="00941426">
            <w:r w:rsidRPr="0026003A">
              <w:t>8</w:t>
            </w:r>
          </w:p>
        </w:tc>
        <w:tc>
          <w:tcPr>
            <w:tcW w:w="848" w:type="dxa"/>
            <w:hideMark/>
          </w:tcPr>
          <w:p w14:paraId="2E1800FB" w14:textId="77777777" w:rsidR="0026003A" w:rsidRPr="0026003A" w:rsidRDefault="0026003A" w:rsidP="00941426">
            <w:r w:rsidRPr="0026003A">
              <w:t>FE-Login-03</w:t>
            </w:r>
          </w:p>
        </w:tc>
        <w:tc>
          <w:tcPr>
            <w:tcW w:w="1315" w:type="dxa"/>
            <w:hideMark/>
          </w:tcPr>
          <w:p w14:paraId="69EA72D3" w14:textId="77777777" w:rsidR="0026003A" w:rsidRPr="0026003A" w:rsidRDefault="0026003A" w:rsidP="00941426">
            <w:r w:rsidRPr="0026003A">
              <w:t>Verify error message on failed login (Wrong Username).</w:t>
            </w:r>
          </w:p>
        </w:tc>
        <w:tc>
          <w:tcPr>
            <w:tcW w:w="1691" w:type="dxa"/>
            <w:hideMark/>
          </w:tcPr>
          <w:p w14:paraId="6243FA18" w14:textId="77777777" w:rsidR="0026003A" w:rsidRPr="0026003A" w:rsidRDefault="0026003A" w:rsidP="00941426">
            <w:r w:rsidRPr="0026003A">
              <w:t>None</w:t>
            </w:r>
          </w:p>
        </w:tc>
        <w:tc>
          <w:tcPr>
            <w:tcW w:w="1731" w:type="dxa"/>
            <w:hideMark/>
          </w:tcPr>
          <w:p w14:paraId="64DE44B5" w14:textId="77777777" w:rsidR="0026003A" w:rsidRPr="0026003A" w:rsidRDefault="0026003A" w:rsidP="00941426">
            <w:r w:rsidRPr="0026003A">
              <w:t>Non-existent username</w:t>
            </w:r>
          </w:p>
        </w:tc>
        <w:tc>
          <w:tcPr>
            <w:tcW w:w="1203" w:type="dxa"/>
            <w:hideMark/>
          </w:tcPr>
          <w:p w14:paraId="3DFEB35D" w14:textId="77777777" w:rsidR="0026003A" w:rsidRPr="0026003A" w:rsidRDefault="0026003A" w:rsidP="00941426">
            <w:r w:rsidRPr="0026003A">
              <w:t>Error toast "Invalid credentials" appears. User remains on Login page.</w:t>
            </w:r>
          </w:p>
        </w:tc>
        <w:tc>
          <w:tcPr>
            <w:tcW w:w="1624" w:type="dxa"/>
            <w:hideMark/>
          </w:tcPr>
          <w:p w14:paraId="6F33C7EE" w14:textId="77777777" w:rsidR="0026003A" w:rsidRPr="0026003A" w:rsidRDefault="0026003A" w:rsidP="00941426">
            <w:r w:rsidRPr="0026003A">
              <w:t xml:space="preserve">User </w:t>
            </w:r>
            <w:proofErr w:type="gramStart"/>
            <w:r w:rsidRPr="0026003A">
              <w:t>not</w:t>
            </w:r>
            <w:proofErr w:type="gramEnd"/>
            <w:r w:rsidRPr="0026003A">
              <w:t xml:space="preserve"> logged in. User remains on login page.</w:t>
            </w:r>
          </w:p>
        </w:tc>
      </w:tr>
      <w:tr w:rsidR="00A924F9" w:rsidRPr="0026003A" w14:paraId="61DDC8B5" w14:textId="77777777" w:rsidTr="00A924F9">
        <w:trPr>
          <w:trHeight w:val="285"/>
        </w:trPr>
        <w:tc>
          <w:tcPr>
            <w:tcW w:w="606" w:type="dxa"/>
            <w:hideMark/>
          </w:tcPr>
          <w:p w14:paraId="36017F55" w14:textId="77777777" w:rsidR="0026003A" w:rsidRPr="0026003A" w:rsidRDefault="0026003A" w:rsidP="00941426">
            <w:r w:rsidRPr="0026003A">
              <w:t>9</w:t>
            </w:r>
          </w:p>
        </w:tc>
        <w:tc>
          <w:tcPr>
            <w:tcW w:w="848" w:type="dxa"/>
            <w:hideMark/>
          </w:tcPr>
          <w:p w14:paraId="727EB6F1" w14:textId="77777777" w:rsidR="0026003A" w:rsidRPr="0026003A" w:rsidRDefault="0026003A" w:rsidP="00941426">
            <w:r w:rsidRPr="0026003A">
              <w:t>FE-Login-04</w:t>
            </w:r>
          </w:p>
        </w:tc>
        <w:tc>
          <w:tcPr>
            <w:tcW w:w="1315" w:type="dxa"/>
            <w:hideMark/>
          </w:tcPr>
          <w:p w14:paraId="023D3E4E" w14:textId="77777777" w:rsidR="0026003A" w:rsidRPr="0026003A" w:rsidRDefault="0026003A" w:rsidP="00941426">
            <w:r w:rsidRPr="0026003A">
              <w:t>Verify behavior when fields are left empty.</w:t>
            </w:r>
          </w:p>
        </w:tc>
        <w:tc>
          <w:tcPr>
            <w:tcW w:w="1691" w:type="dxa"/>
            <w:hideMark/>
          </w:tcPr>
          <w:p w14:paraId="028BE878" w14:textId="77777777" w:rsidR="0026003A" w:rsidRPr="0026003A" w:rsidRDefault="0026003A" w:rsidP="00941426">
            <w:r w:rsidRPr="0026003A">
              <w:t>None</w:t>
            </w:r>
          </w:p>
        </w:tc>
        <w:tc>
          <w:tcPr>
            <w:tcW w:w="1731" w:type="dxa"/>
            <w:hideMark/>
          </w:tcPr>
          <w:p w14:paraId="4C61E490" w14:textId="77777777" w:rsidR="0026003A" w:rsidRPr="0026003A" w:rsidRDefault="0026003A" w:rsidP="00941426">
            <w:r w:rsidRPr="0026003A">
              <w:t>All fields empty</w:t>
            </w:r>
          </w:p>
        </w:tc>
        <w:tc>
          <w:tcPr>
            <w:tcW w:w="1203" w:type="dxa"/>
            <w:hideMark/>
          </w:tcPr>
          <w:p w14:paraId="628A5627" w14:textId="77777777" w:rsidR="0026003A" w:rsidRPr="0026003A" w:rsidRDefault="0026003A" w:rsidP="00941426">
            <w:r w:rsidRPr="0026003A">
              <w:t>Inline validation messages appear. User remains on Login page.</w:t>
            </w:r>
          </w:p>
        </w:tc>
        <w:tc>
          <w:tcPr>
            <w:tcW w:w="1624" w:type="dxa"/>
            <w:hideMark/>
          </w:tcPr>
          <w:p w14:paraId="7017F34D" w14:textId="77777777" w:rsidR="0026003A" w:rsidRPr="0026003A" w:rsidRDefault="0026003A" w:rsidP="00941426">
            <w:r w:rsidRPr="0026003A">
              <w:t xml:space="preserve">User </w:t>
            </w:r>
            <w:proofErr w:type="gramStart"/>
            <w:r w:rsidRPr="0026003A">
              <w:t>not</w:t>
            </w:r>
            <w:proofErr w:type="gramEnd"/>
            <w:r w:rsidRPr="0026003A">
              <w:t xml:space="preserve"> logged in. Form validation prevents submission.</w:t>
            </w:r>
          </w:p>
        </w:tc>
      </w:tr>
      <w:tr w:rsidR="00A924F9" w:rsidRPr="0026003A" w14:paraId="23CC346B" w14:textId="77777777" w:rsidTr="00A924F9">
        <w:trPr>
          <w:trHeight w:val="285"/>
        </w:trPr>
        <w:tc>
          <w:tcPr>
            <w:tcW w:w="606" w:type="dxa"/>
            <w:hideMark/>
          </w:tcPr>
          <w:p w14:paraId="1469ABC9" w14:textId="77777777" w:rsidR="0026003A" w:rsidRPr="0026003A" w:rsidRDefault="0026003A" w:rsidP="00941426">
            <w:r w:rsidRPr="0026003A">
              <w:t>10</w:t>
            </w:r>
          </w:p>
        </w:tc>
        <w:tc>
          <w:tcPr>
            <w:tcW w:w="848" w:type="dxa"/>
            <w:hideMark/>
          </w:tcPr>
          <w:p w14:paraId="34F0044E" w14:textId="77777777" w:rsidR="0026003A" w:rsidRPr="0026003A" w:rsidRDefault="0026003A" w:rsidP="00941426">
            <w:r w:rsidRPr="0026003A">
              <w:t>FE-AUTH-01</w:t>
            </w:r>
          </w:p>
        </w:tc>
        <w:tc>
          <w:tcPr>
            <w:tcW w:w="1315" w:type="dxa"/>
            <w:hideMark/>
          </w:tcPr>
          <w:p w14:paraId="76E1E658" w14:textId="77777777" w:rsidR="0026003A" w:rsidRPr="0026003A" w:rsidRDefault="0026003A" w:rsidP="00941426">
            <w:r w:rsidRPr="0026003A">
              <w:t>Verify session is dropped when token is missing/invalid.</w:t>
            </w:r>
          </w:p>
        </w:tc>
        <w:tc>
          <w:tcPr>
            <w:tcW w:w="1691" w:type="dxa"/>
            <w:hideMark/>
          </w:tcPr>
          <w:p w14:paraId="534EBF25" w14:textId="77777777" w:rsidR="0026003A" w:rsidRPr="0026003A" w:rsidRDefault="0026003A" w:rsidP="00941426">
            <w:r w:rsidRPr="0026003A">
              <w:t>User logged in with valid session.</w:t>
            </w:r>
          </w:p>
        </w:tc>
        <w:tc>
          <w:tcPr>
            <w:tcW w:w="1731" w:type="dxa"/>
            <w:hideMark/>
          </w:tcPr>
          <w:p w14:paraId="0F07CDFA" w14:textId="77777777" w:rsidR="0026003A" w:rsidRPr="0026003A" w:rsidRDefault="0026003A" w:rsidP="00941426">
            <w:r w:rsidRPr="0026003A">
              <w:t xml:space="preserve">Clear 'auth-storage' from </w:t>
            </w:r>
            <w:proofErr w:type="spellStart"/>
            <w:r w:rsidRPr="0026003A">
              <w:t>localStorage</w:t>
            </w:r>
            <w:proofErr w:type="spellEnd"/>
          </w:p>
        </w:tc>
        <w:tc>
          <w:tcPr>
            <w:tcW w:w="1203" w:type="dxa"/>
            <w:hideMark/>
          </w:tcPr>
          <w:p w14:paraId="3975BA00" w14:textId="77777777" w:rsidR="0026003A" w:rsidRPr="0026003A" w:rsidRDefault="0026003A" w:rsidP="00941426">
            <w:r w:rsidRPr="0026003A">
              <w:t>Automatically redirected to Login. Access to dashboard revoked.</w:t>
            </w:r>
          </w:p>
        </w:tc>
        <w:tc>
          <w:tcPr>
            <w:tcW w:w="1624" w:type="dxa"/>
            <w:hideMark/>
          </w:tcPr>
          <w:p w14:paraId="746D6518" w14:textId="77777777" w:rsidR="0026003A" w:rsidRPr="0026003A" w:rsidRDefault="0026003A" w:rsidP="00941426">
            <w:r w:rsidRPr="0026003A">
              <w:t>User session terminated. User redirected to login page.</w:t>
            </w:r>
          </w:p>
        </w:tc>
      </w:tr>
      <w:tr w:rsidR="00A924F9" w:rsidRPr="0026003A" w14:paraId="4C7651FA" w14:textId="77777777" w:rsidTr="00A924F9">
        <w:trPr>
          <w:trHeight w:val="285"/>
        </w:trPr>
        <w:tc>
          <w:tcPr>
            <w:tcW w:w="606" w:type="dxa"/>
            <w:hideMark/>
          </w:tcPr>
          <w:p w14:paraId="6C03B985" w14:textId="77777777" w:rsidR="0026003A" w:rsidRPr="0026003A" w:rsidRDefault="0026003A" w:rsidP="00941426">
            <w:r w:rsidRPr="0026003A">
              <w:t>11</w:t>
            </w:r>
          </w:p>
        </w:tc>
        <w:tc>
          <w:tcPr>
            <w:tcW w:w="848" w:type="dxa"/>
            <w:hideMark/>
          </w:tcPr>
          <w:p w14:paraId="65F11C8C" w14:textId="77777777" w:rsidR="0026003A" w:rsidRPr="0026003A" w:rsidRDefault="0026003A" w:rsidP="00941426">
            <w:r w:rsidRPr="0026003A">
              <w:t>FE-AUTH-02</w:t>
            </w:r>
          </w:p>
        </w:tc>
        <w:tc>
          <w:tcPr>
            <w:tcW w:w="1315" w:type="dxa"/>
            <w:hideMark/>
          </w:tcPr>
          <w:p w14:paraId="6DE1232A" w14:textId="77777777" w:rsidR="0026003A" w:rsidRPr="0026003A" w:rsidRDefault="0026003A" w:rsidP="00941426">
            <w:r w:rsidRPr="0026003A">
              <w:t xml:space="preserve">Verify </w:t>
            </w:r>
            <w:proofErr w:type="gramStart"/>
            <w:r w:rsidRPr="0026003A">
              <w:t>student</w:t>
            </w:r>
            <w:proofErr w:type="gramEnd"/>
            <w:r w:rsidRPr="0026003A">
              <w:t xml:space="preserve"> cannot access admin area.</w:t>
            </w:r>
          </w:p>
        </w:tc>
        <w:tc>
          <w:tcPr>
            <w:tcW w:w="1691" w:type="dxa"/>
            <w:hideMark/>
          </w:tcPr>
          <w:p w14:paraId="710EE935" w14:textId="77777777" w:rsidR="0026003A" w:rsidRPr="0026003A" w:rsidRDefault="0026003A" w:rsidP="00941426">
            <w:r w:rsidRPr="0026003A">
              <w:t>User logged in with role: 'student'</w:t>
            </w:r>
          </w:p>
        </w:tc>
        <w:tc>
          <w:tcPr>
            <w:tcW w:w="1731" w:type="dxa"/>
            <w:hideMark/>
          </w:tcPr>
          <w:p w14:paraId="64158645" w14:textId="77777777" w:rsidR="0026003A" w:rsidRPr="0026003A" w:rsidRDefault="0026003A" w:rsidP="00941426">
            <w:r w:rsidRPr="0026003A">
              <w:t>Navigate to /admin route</w:t>
            </w:r>
          </w:p>
        </w:tc>
        <w:tc>
          <w:tcPr>
            <w:tcW w:w="1203" w:type="dxa"/>
            <w:hideMark/>
          </w:tcPr>
          <w:p w14:paraId="28CCF430" w14:textId="77777777" w:rsidR="0026003A" w:rsidRPr="0026003A" w:rsidRDefault="0026003A" w:rsidP="00941426">
            <w:r w:rsidRPr="0026003A">
              <w:t>Redirected to /dashboard. "Access Denied" toast shown.</w:t>
            </w:r>
          </w:p>
        </w:tc>
        <w:tc>
          <w:tcPr>
            <w:tcW w:w="1624" w:type="dxa"/>
            <w:hideMark/>
          </w:tcPr>
          <w:p w14:paraId="59C09739" w14:textId="77777777" w:rsidR="0026003A" w:rsidRPr="0026003A" w:rsidRDefault="0026003A" w:rsidP="00941426">
            <w:r w:rsidRPr="0026003A">
              <w:t>Access denied. User redirected to dashboard.</w:t>
            </w:r>
          </w:p>
        </w:tc>
      </w:tr>
    </w:tbl>
    <w:p w14:paraId="06EC4B29" w14:textId="77777777" w:rsidR="0026003A" w:rsidRDefault="0026003A" w:rsidP="00941426"/>
    <w:p w14:paraId="74706EF8" w14:textId="77777777" w:rsidR="0026003A" w:rsidRDefault="0026003A" w:rsidP="00941426"/>
    <w:p w14:paraId="6AFBF888" w14:textId="77777777" w:rsidR="0026003A" w:rsidRDefault="0026003A" w:rsidP="00941426"/>
    <w:p w14:paraId="5BDBCF3A" w14:textId="77777777" w:rsidR="0026003A" w:rsidRDefault="0026003A" w:rsidP="00941426"/>
    <w:p w14:paraId="3B9E84B3" w14:textId="77777777" w:rsidR="00A924F9" w:rsidRDefault="00A924F9" w:rsidP="00941426"/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1170"/>
        <w:gridCol w:w="1376"/>
        <w:gridCol w:w="2422"/>
        <w:gridCol w:w="4950"/>
      </w:tblGrid>
      <w:tr w:rsidR="0026003A" w:rsidRPr="0026003A" w14:paraId="0F88AA36" w14:textId="77777777" w:rsidTr="0026003A">
        <w:trPr>
          <w:trHeight w:val="285"/>
        </w:trPr>
        <w:tc>
          <w:tcPr>
            <w:tcW w:w="1170" w:type="dxa"/>
            <w:shd w:val="clear" w:color="auto" w:fill="92D050"/>
            <w:noWrap/>
            <w:hideMark/>
          </w:tcPr>
          <w:p w14:paraId="406D048A" w14:textId="77777777" w:rsidR="0026003A" w:rsidRPr="0026003A" w:rsidRDefault="0026003A" w:rsidP="00941426">
            <w:r w:rsidRPr="0026003A">
              <w:lastRenderedPageBreak/>
              <w:t>SCENARIO ID</w:t>
            </w:r>
          </w:p>
        </w:tc>
        <w:tc>
          <w:tcPr>
            <w:tcW w:w="1376" w:type="dxa"/>
            <w:noWrap/>
            <w:hideMark/>
          </w:tcPr>
          <w:p w14:paraId="315401E4" w14:textId="77777777" w:rsidR="0026003A" w:rsidRPr="0026003A" w:rsidRDefault="0026003A" w:rsidP="00941426">
            <w:r w:rsidRPr="0026003A">
              <w:t>TS-PROFILE-001</w:t>
            </w:r>
          </w:p>
        </w:tc>
        <w:tc>
          <w:tcPr>
            <w:tcW w:w="2422" w:type="dxa"/>
            <w:shd w:val="clear" w:color="auto" w:fill="92D050"/>
            <w:noWrap/>
            <w:hideMark/>
          </w:tcPr>
          <w:p w14:paraId="7ED966E9" w14:textId="77777777" w:rsidR="0026003A" w:rsidRPr="0026003A" w:rsidRDefault="0026003A" w:rsidP="00941426">
            <w:r w:rsidRPr="0026003A">
              <w:t>SCENARIO DESCRIPTION</w:t>
            </w:r>
          </w:p>
        </w:tc>
        <w:tc>
          <w:tcPr>
            <w:tcW w:w="4950" w:type="dxa"/>
            <w:noWrap/>
            <w:hideMark/>
          </w:tcPr>
          <w:p w14:paraId="754DE5BD" w14:textId="77777777" w:rsidR="0026003A" w:rsidRPr="0026003A" w:rsidRDefault="0026003A" w:rsidP="00941426">
            <w:r w:rsidRPr="0026003A">
              <w:t>User Profile &amp; Progress Management</w:t>
            </w:r>
          </w:p>
        </w:tc>
      </w:tr>
    </w:tbl>
    <w:p w14:paraId="3B6027DB" w14:textId="77777777" w:rsidR="0026003A" w:rsidRDefault="0026003A" w:rsidP="00941426"/>
    <w:tbl>
      <w:tblPr>
        <w:tblStyle w:val="TableGrid"/>
        <w:tblW w:w="8928" w:type="dxa"/>
        <w:tblLook w:val="04A0" w:firstRow="1" w:lastRow="0" w:firstColumn="1" w:lastColumn="0" w:noHBand="0" w:noVBand="1"/>
      </w:tblPr>
      <w:tblGrid>
        <w:gridCol w:w="692"/>
        <w:gridCol w:w="962"/>
        <w:gridCol w:w="1464"/>
        <w:gridCol w:w="1622"/>
        <w:gridCol w:w="2546"/>
        <w:gridCol w:w="1434"/>
        <w:gridCol w:w="1744"/>
      </w:tblGrid>
      <w:tr w:rsidR="00A924F9" w:rsidRPr="00A924F9" w14:paraId="258AC67B" w14:textId="77777777" w:rsidTr="00A924F9">
        <w:trPr>
          <w:trHeight w:val="285"/>
        </w:trPr>
        <w:tc>
          <w:tcPr>
            <w:tcW w:w="692" w:type="dxa"/>
            <w:shd w:val="clear" w:color="auto" w:fill="92D050"/>
            <w:noWrap/>
            <w:hideMark/>
          </w:tcPr>
          <w:p w14:paraId="6D6C218F" w14:textId="77777777" w:rsidR="00A924F9" w:rsidRPr="00A924F9" w:rsidRDefault="00A924F9" w:rsidP="00941426">
            <w:r w:rsidRPr="00A924F9">
              <w:t>S.NO</w:t>
            </w:r>
          </w:p>
        </w:tc>
        <w:tc>
          <w:tcPr>
            <w:tcW w:w="962" w:type="dxa"/>
            <w:shd w:val="clear" w:color="auto" w:fill="92D050"/>
            <w:noWrap/>
            <w:hideMark/>
          </w:tcPr>
          <w:p w14:paraId="68505605" w14:textId="77777777" w:rsidR="00A924F9" w:rsidRPr="00A924F9" w:rsidRDefault="00A924F9" w:rsidP="00941426">
            <w:r w:rsidRPr="00A924F9">
              <w:t>TEST CASE ID</w:t>
            </w:r>
          </w:p>
        </w:tc>
        <w:tc>
          <w:tcPr>
            <w:tcW w:w="1298" w:type="dxa"/>
            <w:shd w:val="clear" w:color="auto" w:fill="92D050"/>
            <w:noWrap/>
            <w:hideMark/>
          </w:tcPr>
          <w:p w14:paraId="6D00ED62" w14:textId="77777777" w:rsidR="00A924F9" w:rsidRPr="00A924F9" w:rsidRDefault="00A924F9" w:rsidP="00941426">
            <w:r w:rsidRPr="00A924F9">
              <w:t>TEST CASE DESCRIPTION</w:t>
            </w:r>
          </w:p>
        </w:tc>
        <w:tc>
          <w:tcPr>
            <w:tcW w:w="1309" w:type="dxa"/>
            <w:shd w:val="clear" w:color="auto" w:fill="92D050"/>
            <w:noWrap/>
            <w:hideMark/>
          </w:tcPr>
          <w:p w14:paraId="579FB433" w14:textId="77777777" w:rsidR="00A924F9" w:rsidRPr="00A924F9" w:rsidRDefault="00A924F9" w:rsidP="00941426">
            <w:r w:rsidRPr="00A924F9">
              <w:t>PRECONDITION</w:t>
            </w:r>
          </w:p>
        </w:tc>
        <w:tc>
          <w:tcPr>
            <w:tcW w:w="2028" w:type="dxa"/>
            <w:shd w:val="clear" w:color="auto" w:fill="92D050"/>
            <w:noWrap/>
            <w:hideMark/>
          </w:tcPr>
          <w:p w14:paraId="24D0DC13" w14:textId="77777777" w:rsidR="00A924F9" w:rsidRPr="00A924F9" w:rsidRDefault="00A924F9" w:rsidP="00941426">
            <w:r w:rsidRPr="00A924F9">
              <w:t>TEST DATA</w:t>
            </w:r>
          </w:p>
        </w:tc>
        <w:tc>
          <w:tcPr>
            <w:tcW w:w="1163" w:type="dxa"/>
            <w:shd w:val="clear" w:color="auto" w:fill="92D050"/>
            <w:noWrap/>
            <w:hideMark/>
          </w:tcPr>
          <w:p w14:paraId="7B978CAE" w14:textId="77777777" w:rsidR="00A924F9" w:rsidRPr="00A924F9" w:rsidRDefault="00A924F9" w:rsidP="00941426">
            <w:r w:rsidRPr="00A924F9">
              <w:t>EXPECTED RESULT</w:t>
            </w:r>
          </w:p>
        </w:tc>
        <w:tc>
          <w:tcPr>
            <w:tcW w:w="1476" w:type="dxa"/>
            <w:shd w:val="clear" w:color="auto" w:fill="92D050"/>
            <w:noWrap/>
            <w:hideMark/>
          </w:tcPr>
          <w:p w14:paraId="7FFCEFDC" w14:textId="77777777" w:rsidR="00A924F9" w:rsidRPr="00A924F9" w:rsidRDefault="00A924F9" w:rsidP="00941426">
            <w:r w:rsidRPr="00A924F9">
              <w:t>POSTCONDITION</w:t>
            </w:r>
          </w:p>
        </w:tc>
      </w:tr>
      <w:tr w:rsidR="00A924F9" w:rsidRPr="00A924F9" w14:paraId="76ADF2E5" w14:textId="77777777" w:rsidTr="00A924F9">
        <w:trPr>
          <w:trHeight w:val="285"/>
        </w:trPr>
        <w:tc>
          <w:tcPr>
            <w:tcW w:w="692" w:type="dxa"/>
            <w:hideMark/>
          </w:tcPr>
          <w:p w14:paraId="57ED2464" w14:textId="77777777" w:rsidR="00A924F9" w:rsidRPr="00A924F9" w:rsidRDefault="00A924F9" w:rsidP="00941426">
            <w:r w:rsidRPr="00A924F9">
              <w:t>1</w:t>
            </w:r>
          </w:p>
        </w:tc>
        <w:tc>
          <w:tcPr>
            <w:tcW w:w="962" w:type="dxa"/>
            <w:hideMark/>
          </w:tcPr>
          <w:p w14:paraId="3F99E3A6" w14:textId="77777777" w:rsidR="00A924F9" w:rsidRPr="00A924F9" w:rsidRDefault="00A924F9" w:rsidP="00941426">
            <w:r w:rsidRPr="00A924F9">
              <w:t>FE-Profile-01</w:t>
            </w:r>
          </w:p>
        </w:tc>
        <w:tc>
          <w:tcPr>
            <w:tcW w:w="1298" w:type="dxa"/>
            <w:hideMark/>
          </w:tcPr>
          <w:p w14:paraId="0DBF308C" w14:textId="77777777" w:rsidR="00A924F9" w:rsidRPr="00A924F9" w:rsidRDefault="00A924F9" w:rsidP="00941426">
            <w:r w:rsidRPr="00A924F9">
              <w:t>Verify user details are correctly displayed.</w:t>
            </w:r>
          </w:p>
        </w:tc>
        <w:tc>
          <w:tcPr>
            <w:tcW w:w="1309" w:type="dxa"/>
            <w:hideMark/>
          </w:tcPr>
          <w:p w14:paraId="7AB62B25" w14:textId="77777777" w:rsidR="00A924F9" w:rsidRPr="00A924F9" w:rsidRDefault="00A924F9" w:rsidP="00941426">
            <w:r w:rsidRPr="00A924F9">
              <w:t>User is logged in.</w:t>
            </w:r>
          </w:p>
        </w:tc>
        <w:tc>
          <w:tcPr>
            <w:tcW w:w="2028" w:type="dxa"/>
            <w:hideMark/>
          </w:tcPr>
          <w:p w14:paraId="39A224CD" w14:textId="77777777" w:rsidR="00A924F9" w:rsidRPr="00A924F9" w:rsidRDefault="00A924F9" w:rsidP="00941426">
            <w:r w:rsidRPr="00A924F9">
              <w:t>None</w:t>
            </w:r>
          </w:p>
        </w:tc>
        <w:tc>
          <w:tcPr>
            <w:tcW w:w="1163" w:type="dxa"/>
            <w:hideMark/>
          </w:tcPr>
          <w:p w14:paraId="1C6A97C7" w14:textId="77777777" w:rsidR="00A924F9" w:rsidRPr="00A924F9" w:rsidRDefault="00A924F9" w:rsidP="00941426">
            <w:r w:rsidRPr="00A924F9">
              <w:t>Profile page loads with correct Username, Email, Role.</w:t>
            </w:r>
          </w:p>
        </w:tc>
        <w:tc>
          <w:tcPr>
            <w:tcW w:w="1476" w:type="dxa"/>
            <w:hideMark/>
          </w:tcPr>
          <w:p w14:paraId="404D75D3" w14:textId="77777777" w:rsidR="00A924F9" w:rsidRPr="00A924F9" w:rsidRDefault="00A924F9" w:rsidP="00941426">
            <w:r w:rsidRPr="00A924F9">
              <w:t>Profile page displayed successfully.</w:t>
            </w:r>
          </w:p>
        </w:tc>
      </w:tr>
      <w:tr w:rsidR="00A924F9" w:rsidRPr="00A924F9" w14:paraId="744BCEF7" w14:textId="77777777" w:rsidTr="00A924F9">
        <w:trPr>
          <w:trHeight w:val="285"/>
        </w:trPr>
        <w:tc>
          <w:tcPr>
            <w:tcW w:w="692" w:type="dxa"/>
            <w:hideMark/>
          </w:tcPr>
          <w:p w14:paraId="0A4C33D4" w14:textId="77777777" w:rsidR="00A924F9" w:rsidRPr="00A924F9" w:rsidRDefault="00A924F9" w:rsidP="00941426">
            <w:r w:rsidRPr="00A924F9">
              <w:t>2</w:t>
            </w:r>
          </w:p>
        </w:tc>
        <w:tc>
          <w:tcPr>
            <w:tcW w:w="962" w:type="dxa"/>
            <w:hideMark/>
          </w:tcPr>
          <w:p w14:paraId="286D1094" w14:textId="77777777" w:rsidR="00A924F9" w:rsidRPr="00A924F9" w:rsidRDefault="00A924F9" w:rsidP="00941426">
            <w:r w:rsidRPr="00A924F9">
              <w:t>FE-Profile-02</w:t>
            </w:r>
          </w:p>
        </w:tc>
        <w:tc>
          <w:tcPr>
            <w:tcW w:w="1298" w:type="dxa"/>
            <w:hideMark/>
          </w:tcPr>
          <w:p w14:paraId="7B21B8F5" w14:textId="77777777" w:rsidR="00A924F9" w:rsidRPr="00A924F9" w:rsidRDefault="00A924F9" w:rsidP="00941426">
            <w:r w:rsidRPr="00A924F9">
              <w:t xml:space="preserve">Verify </w:t>
            </w:r>
            <w:proofErr w:type="gramStart"/>
            <w:r w:rsidRPr="00A924F9">
              <w:t>user</w:t>
            </w:r>
            <w:proofErr w:type="gramEnd"/>
            <w:r w:rsidRPr="00A924F9">
              <w:t xml:space="preserve"> can update their username.</w:t>
            </w:r>
          </w:p>
        </w:tc>
        <w:tc>
          <w:tcPr>
            <w:tcW w:w="1309" w:type="dxa"/>
            <w:hideMark/>
          </w:tcPr>
          <w:p w14:paraId="57C17BE0" w14:textId="77777777" w:rsidR="00A924F9" w:rsidRPr="00A924F9" w:rsidRDefault="00A924F9" w:rsidP="00941426">
            <w:proofErr w:type="gramStart"/>
            <w:r w:rsidRPr="00A924F9">
              <w:t>User is</w:t>
            </w:r>
            <w:proofErr w:type="gramEnd"/>
            <w:r w:rsidRPr="00A924F9">
              <w:t xml:space="preserve"> logged in and on Profile page.</w:t>
            </w:r>
          </w:p>
        </w:tc>
        <w:tc>
          <w:tcPr>
            <w:tcW w:w="2028" w:type="dxa"/>
            <w:hideMark/>
          </w:tcPr>
          <w:p w14:paraId="34BA175E" w14:textId="77777777" w:rsidR="00A924F9" w:rsidRPr="00A924F9" w:rsidRDefault="00A924F9" w:rsidP="00941426">
            <w:r w:rsidRPr="00A924F9">
              <w:t>New Username: "</w:t>
            </w:r>
            <w:proofErr w:type="spellStart"/>
            <w:r w:rsidRPr="00A924F9">
              <w:t>UpdatedTester</w:t>
            </w:r>
            <w:proofErr w:type="spellEnd"/>
            <w:r w:rsidRPr="00A924F9">
              <w:t>"</w:t>
            </w:r>
          </w:p>
        </w:tc>
        <w:tc>
          <w:tcPr>
            <w:tcW w:w="1163" w:type="dxa"/>
            <w:hideMark/>
          </w:tcPr>
          <w:p w14:paraId="621F4691" w14:textId="77777777" w:rsidR="00A924F9" w:rsidRPr="00A924F9" w:rsidRDefault="00A924F9" w:rsidP="00941426">
            <w:r w:rsidRPr="00A924F9">
              <w:t>Toast "Profile Updated" appears. New username displayed.</w:t>
            </w:r>
          </w:p>
        </w:tc>
        <w:tc>
          <w:tcPr>
            <w:tcW w:w="1476" w:type="dxa"/>
            <w:hideMark/>
          </w:tcPr>
          <w:p w14:paraId="64E30536" w14:textId="77777777" w:rsidR="00A924F9" w:rsidRPr="00A924F9" w:rsidRDefault="00A924F9" w:rsidP="00941426">
            <w:r w:rsidRPr="00A924F9">
              <w:t>Username updated in database. Profile page refreshed with new data.</w:t>
            </w:r>
          </w:p>
        </w:tc>
      </w:tr>
      <w:tr w:rsidR="00A924F9" w:rsidRPr="00A924F9" w14:paraId="231E7066" w14:textId="77777777" w:rsidTr="00A924F9">
        <w:trPr>
          <w:trHeight w:val="285"/>
        </w:trPr>
        <w:tc>
          <w:tcPr>
            <w:tcW w:w="692" w:type="dxa"/>
            <w:hideMark/>
          </w:tcPr>
          <w:p w14:paraId="1B4FDE95" w14:textId="77777777" w:rsidR="00A924F9" w:rsidRPr="00A924F9" w:rsidRDefault="00A924F9" w:rsidP="00941426">
            <w:r w:rsidRPr="00A924F9">
              <w:t>3</w:t>
            </w:r>
          </w:p>
        </w:tc>
        <w:tc>
          <w:tcPr>
            <w:tcW w:w="962" w:type="dxa"/>
            <w:hideMark/>
          </w:tcPr>
          <w:p w14:paraId="621AAF8D" w14:textId="77777777" w:rsidR="00A924F9" w:rsidRPr="00A924F9" w:rsidRDefault="00A924F9" w:rsidP="00941426">
            <w:r w:rsidRPr="00A924F9">
              <w:t>FE-Profile-03</w:t>
            </w:r>
          </w:p>
        </w:tc>
        <w:tc>
          <w:tcPr>
            <w:tcW w:w="1298" w:type="dxa"/>
            <w:hideMark/>
          </w:tcPr>
          <w:p w14:paraId="34CDA19E" w14:textId="77777777" w:rsidR="00A924F9" w:rsidRPr="00A924F9" w:rsidRDefault="00A924F9" w:rsidP="00941426">
            <w:r w:rsidRPr="00A924F9">
              <w:t>Verify error when clearing required fields.</w:t>
            </w:r>
          </w:p>
        </w:tc>
        <w:tc>
          <w:tcPr>
            <w:tcW w:w="1309" w:type="dxa"/>
            <w:hideMark/>
          </w:tcPr>
          <w:p w14:paraId="4FBE0BBB" w14:textId="77777777" w:rsidR="00A924F9" w:rsidRPr="00A924F9" w:rsidRDefault="00A924F9" w:rsidP="00941426">
            <w:r w:rsidRPr="00A924F9">
              <w:t>User is logged in and on Edit Profile page.</w:t>
            </w:r>
          </w:p>
        </w:tc>
        <w:tc>
          <w:tcPr>
            <w:tcW w:w="2028" w:type="dxa"/>
            <w:hideMark/>
          </w:tcPr>
          <w:p w14:paraId="48D4DCE6" w14:textId="77777777" w:rsidR="00A924F9" w:rsidRPr="00A924F9" w:rsidRDefault="00A924F9" w:rsidP="00941426">
            <w:r w:rsidRPr="00A924F9">
              <w:t>Username: "" (Empty)</w:t>
            </w:r>
          </w:p>
        </w:tc>
        <w:tc>
          <w:tcPr>
            <w:tcW w:w="1163" w:type="dxa"/>
            <w:hideMark/>
          </w:tcPr>
          <w:p w14:paraId="292B46D6" w14:textId="77777777" w:rsidR="00A924F9" w:rsidRPr="00A924F9" w:rsidRDefault="00A924F9" w:rsidP="00941426">
            <w:r w:rsidRPr="00A924F9">
              <w:t>Save button disabled or Error toast appears. Changes not saved.</w:t>
            </w:r>
          </w:p>
        </w:tc>
        <w:tc>
          <w:tcPr>
            <w:tcW w:w="1476" w:type="dxa"/>
            <w:hideMark/>
          </w:tcPr>
          <w:p w14:paraId="7C494D11" w14:textId="77777777" w:rsidR="00A924F9" w:rsidRPr="00A924F9" w:rsidRDefault="00A924F9" w:rsidP="00941426">
            <w:r w:rsidRPr="00A924F9">
              <w:t>Username not updated. User remains on edit profile page.</w:t>
            </w:r>
          </w:p>
        </w:tc>
      </w:tr>
      <w:tr w:rsidR="00A924F9" w:rsidRPr="00A924F9" w14:paraId="07F3D3F7" w14:textId="77777777" w:rsidTr="00A924F9">
        <w:trPr>
          <w:trHeight w:val="285"/>
        </w:trPr>
        <w:tc>
          <w:tcPr>
            <w:tcW w:w="692" w:type="dxa"/>
            <w:hideMark/>
          </w:tcPr>
          <w:p w14:paraId="61CAD032" w14:textId="77777777" w:rsidR="00A924F9" w:rsidRPr="00A924F9" w:rsidRDefault="00A924F9" w:rsidP="00941426">
            <w:r w:rsidRPr="00A924F9">
              <w:t>4</w:t>
            </w:r>
          </w:p>
        </w:tc>
        <w:tc>
          <w:tcPr>
            <w:tcW w:w="962" w:type="dxa"/>
            <w:hideMark/>
          </w:tcPr>
          <w:p w14:paraId="3CA1F185" w14:textId="77777777" w:rsidR="00A924F9" w:rsidRPr="00A924F9" w:rsidRDefault="00A924F9" w:rsidP="00941426">
            <w:r w:rsidRPr="00A924F9">
              <w:t>FE-Profile-04</w:t>
            </w:r>
          </w:p>
        </w:tc>
        <w:tc>
          <w:tcPr>
            <w:tcW w:w="1298" w:type="dxa"/>
            <w:hideMark/>
          </w:tcPr>
          <w:p w14:paraId="2BBB4F9D" w14:textId="77777777" w:rsidR="00A924F9" w:rsidRPr="00A924F9" w:rsidRDefault="00A924F9" w:rsidP="00941426">
            <w:r w:rsidRPr="00A924F9">
              <w:t xml:space="preserve">Verify </w:t>
            </w:r>
            <w:proofErr w:type="gramStart"/>
            <w:r w:rsidRPr="00A924F9">
              <w:t>user</w:t>
            </w:r>
            <w:proofErr w:type="gramEnd"/>
            <w:r w:rsidRPr="00A924F9">
              <w:t xml:space="preserve"> can successfully update their password.</w:t>
            </w:r>
          </w:p>
        </w:tc>
        <w:tc>
          <w:tcPr>
            <w:tcW w:w="1309" w:type="dxa"/>
            <w:hideMark/>
          </w:tcPr>
          <w:p w14:paraId="4BE9FAC6" w14:textId="77777777" w:rsidR="00A924F9" w:rsidRPr="00A924F9" w:rsidRDefault="00A924F9" w:rsidP="00941426">
            <w:proofErr w:type="gramStart"/>
            <w:r w:rsidRPr="00A924F9">
              <w:t>User is</w:t>
            </w:r>
            <w:proofErr w:type="gramEnd"/>
            <w:r w:rsidRPr="00A924F9">
              <w:t xml:space="preserve"> logged in and on Profile page.</w:t>
            </w:r>
          </w:p>
        </w:tc>
        <w:tc>
          <w:tcPr>
            <w:tcW w:w="2028" w:type="dxa"/>
            <w:hideMark/>
          </w:tcPr>
          <w:p w14:paraId="6A46555E" w14:textId="77777777" w:rsidR="00A924F9" w:rsidRPr="00A924F9" w:rsidRDefault="00A924F9" w:rsidP="00941426">
            <w:r w:rsidRPr="00A924F9">
              <w:t>Old Password: "Password123!", New Password: "NewPassword456!"</w:t>
            </w:r>
          </w:p>
        </w:tc>
        <w:tc>
          <w:tcPr>
            <w:tcW w:w="1163" w:type="dxa"/>
            <w:hideMark/>
          </w:tcPr>
          <w:p w14:paraId="2745F661" w14:textId="77777777" w:rsidR="00A924F9" w:rsidRPr="00A924F9" w:rsidRDefault="00A924F9" w:rsidP="00941426">
            <w:r w:rsidRPr="00A924F9">
              <w:t>Toast "Password Updated Successfully" appears. Password is changed.</w:t>
            </w:r>
          </w:p>
        </w:tc>
        <w:tc>
          <w:tcPr>
            <w:tcW w:w="1476" w:type="dxa"/>
            <w:hideMark/>
          </w:tcPr>
          <w:p w14:paraId="4209AB0C" w14:textId="77777777" w:rsidR="00A924F9" w:rsidRPr="00A924F9" w:rsidRDefault="00A924F9" w:rsidP="00941426">
            <w:r w:rsidRPr="00A924F9">
              <w:t xml:space="preserve">Password updated in database. </w:t>
            </w:r>
            <w:proofErr w:type="gramStart"/>
            <w:r w:rsidRPr="00A924F9">
              <w:t>User</w:t>
            </w:r>
            <w:proofErr w:type="gramEnd"/>
            <w:r w:rsidRPr="00A924F9">
              <w:t xml:space="preserve"> can login with new password.</w:t>
            </w:r>
          </w:p>
        </w:tc>
      </w:tr>
      <w:tr w:rsidR="00A924F9" w:rsidRPr="00A924F9" w14:paraId="17FA676A" w14:textId="77777777" w:rsidTr="00A924F9">
        <w:trPr>
          <w:trHeight w:val="285"/>
        </w:trPr>
        <w:tc>
          <w:tcPr>
            <w:tcW w:w="692" w:type="dxa"/>
            <w:hideMark/>
          </w:tcPr>
          <w:p w14:paraId="30174DB9" w14:textId="77777777" w:rsidR="00A924F9" w:rsidRPr="00A924F9" w:rsidRDefault="00A924F9" w:rsidP="00941426">
            <w:r w:rsidRPr="00A924F9">
              <w:t>5</w:t>
            </w:r>
          </w:p>
        </w:tc>
        <w:tc>
          <w:tcPr>
            <w:tcW w:w="962" w:type="dxa"/>
            <w:hideMark/>
          </w:tcPr>
          <w:p w14:paraId="090D8562" w14:textId="77777777" w:rsidR="00A924F9" w:rsidRPr="00A924F9" w:rsidRDefault="00A924F9" w:rsidP="00941426">
            <w:r w:rsidRPr="00A924F9">
              <w:t>FE-Profile-05</w:t>
            </w:r>
          </w:p>
        </w:tc>
        <w:tc>
          <w:tcPr>
            <w:tcW w:w="1298" w:type="dxa"/>
            <w:hideMark/>
          </w:tcPr>
          <w:p w14:paraId="66C2A58A" w14:textId="77777777" w:rsidR="00A924F9" w:rsidRPr="00A924F9" w:rsidRDefault="00A924F9" w:rsidP="00941426">
            <w:r w:rsidRPr="00A924F9">
              <w:t>Verify error when new password is too short.</w:t>
            </w:r>
          </w:p>
        </w:tc>
        <w:tc>
          <w:tcPr>
            <w:tcW w:w="1309" w:type="dxa"/>
            <w:hideMark/>
          </w:tcPr>
          <w:p w14:paraId="54558E07" w14:textId="77777777" w:rsidR="00A924F9" w:rsidRPr="00A924F9" w:rsidRDefault="00A924F9" w:rsidP="00941426">
            <w:proofErr w:type="gramStart"/>
            <w:r w:rsidRPr="00A924F9">
              <w:t>User is</w:t>
            </w:r>
            <w:proofErr w:type="gramEnd"/>
            <w:r w:rsidRPr="00A924F9">
              <w:t xml:space="preserve"> logged in and on Profile page.</w:t>
            </w:r>
          </w:p>
        </w:tc>
        <w:tc>
          <w:tcPr>
            <w:tcW w:w="2028" w:type="dxa"/>
            <w:hideMark/>
          </w:tcPr>
          <w:p w14:paraId="713675C9" w14:textId="77777777" w:rsidR="00A924F9" w:rsidRPr="00A924F9" w:rsidRDefault="00A924F9" w:rsidP="00941426">
            <w:r w:rsidRPr="00A924F9">
              <w:t>Password: "short"</w:t>
            </w:r>
          </w:p>
        </w:tc>
        <w:tc>
          <w:tcPr>
            <w:tcW w:w="1163" w:type="dxa"/>
            <w:hideMark/>
          </w:tcPr>
          <w:p w14:paraId="515198A7" w14:textId="77777777" w:rsidR="00A924F9" w:rsidRPr="00A924F9" w:rsidRDefault="00A924F9" w:rsidP="00941426">
            <w:r w:rsidRPr="00A924F9">
              <w:t>Toast "Invalid Password" (min 6 chars) appears. Request not sent.</w:t>
            </w:r>
          </w:p>
        </w:tc>
        <w:tc>
          <w:tcPr>
            <w:tcW w:w="1476" w:type="dxa"/>
            <w:hideMark/>
          </w:tcPr>
          <w:p w14:paraId="425A2997" w14:textId="77777777" w:rsidR="00A924F9" w:rsidRPr="00A924F9" w:rsidRDefault="00A924F9" w:rsidP="00941426">
            <w:r w:rsidRPr="00A924F9">
              <w:t>Password not updated. User remains on profile page.</w:t>
            </w:r>
          </w:p>
        </w:tc>
      </w:tr>
      <w:tr w:rsidR="00A924F9" w:rsidRPr="00A924F9" w14:paraId="6A1A38F3" w14:textId="77777777" w:rsidTr="00A924F9">
        <w:trPr>
          <w:trHeight w:val="285"/>
        </w:trPr>
        <w:tc>
          <w:tcPr>
            <w:tcW w:w="692" w:type="dxa"/>
            <w:hideMark/>
          </w:tcPr>
          <w:p w14:paraId="7C5E1403" w14:textId="77777777" w:rsidR="00A924F9" w:rsidRPr="00A924F9" w:rsidRDefault="00A924F9" w:rsidP="00941426">
            <w:r w:rsidRPr="00A924F9">
              <w:t>6</w:t>
            </w:r>
          </w:p>
        </w:tc>
        <w:tc>
          <w:tcPr>
            <w:tcW w:w="962" w:type="dxa"/>
            <w:hideMark/>
          </w:tcPr>
          <w:p w14:paraId="4032B45F" w14:textId="77777777" w:rsidR="00A924F9" w:rsidRPr="00A924F9" w:rsidRDefault="00A924F9" w:rsidP="00941426">
            <w:r w:rsidRPr="00A924F9">
              <w:t>FE-Profile-06</w:t>
            </w:r>
          </w:p>
        </w:tc>
        <w:tc>
          <w:tcPr>
            <w:tcW w:w="1298" w:type="dxa"/>
            <w:hideMark/>
          </w:tcPr>
          <w:p w14:paraId="743E6EF5" w14:textId="77777777" w:rsidR="00A924F9" w:rsidRPr="00A924F9" w:rsidRDefault="00A924F9" w:rsidP="00941426">
            <w:r w:rsidRPr="00A924F9">
              <w:t xml:space="preserve">Verify </w:t>
            </w:r>
            <w:proofErr w:type="gramStart"/>
            <w:r w:rsidRPr="00A924F9">
              <w:t>user</w:t>
            </w:r>
            <w:proofErr w:type="gramEnd"/>
            <w:r w:rsidRPr="00A924F9">
              <w:t xml:space="preserve"> can successfully update their email.</w:t>
            </w:r>
          </w:p>
        </w:tc>
        <w:tc>
          <w:tcPr>
            <w:tcW w:w="1309" w:type="dxa"/>
            <w:hideMark/>
          </w:tcPr>
          <w:p w14:paraId="1A33B407" w14:textId="77777777" w:rsidR="00A924F9" w:rsidRPr="00A924F9" w:rsidRDefault="00A924F9" w:rsidP="00941426">
            <w:proofErr w:type="gramStart"/>
            <w:r w:rsidRPr="00A924F9">
              <w:t>User is</w:t>
            </w:r>
            <w:proofErr w:type="gramEnd"/>
            <w:r w:rsidRPr="00A924F9">
              <w:t xml:space="preserve"> logged in and on Profile page.</w:t>
            </w:r>
          </w:p>
        </w:tc>
        <w:tc>
          <w:tcPr>
            <w:tcW w:w="2028" w:type="dxa"/>
            <w:hideMark/>
          </w:tcPr>
          <w:p w14:paraId="4C8E304E" w14:textId="77777777" w:rsidR="00A924F9" w:rsidRPr="00A924F9" w:rsidRDefault="00A924F9" w:rsidP="00941426">
            <w:r w:rsidRPr="00A924F9">
              <w:t>New Email: "newemail@example.com"</w:t>
            </w:r>
          </w:p>
        </w:tc>
        <w:tc>
          <w:tcPr>
            <w:tcW w:w="1163" w:type="dxa"/>
            <w:hideMark/>
          </w:tcPr>
          <w:p w14:paraId="05E01048" w14:textId="77777777" w:rsidR="00A924F9" w:rsidRPr="00A924F9" w:rsidRDefault="00A924F9" w:rsidP="00941426">
            <w:r w:rsidRPr="00A924F9">
              <w:t>Toast "Email Updated Successfully" appears. New email displayed.</w:t>
            </w:r>
          </w:p>
        </w:tc>
        <w:tc>
          <w:tcPr>
            <w:tcW w:w="1476" w:type="dxa"/>
            <w:hideMark/>
          </w:tcPr>
          <w:p w14:paraId="7FDD5BDD" w14:textId="77777777" w:rsidR="00A924F9" w:rsidRPr="00A924F9" w:rsidRDefault="00A924F9" w:rsidP="00941426">
            <w:r w:rsidRPr="00A924F9">
              <w:t>Email updated in database. Profile page refreshed with new data.</w:t>
            </w:r>
          </w:p>
        </w:tc>
      </w:tr>
      <w:tr w:rsidR="00A924F9" w:rsidRPr="00A924F9" w14:paraId="41DD2F1B" w14:textId="77777777" w:rsidTr="00A924F9">
        <w:trPr>
          <w:trHeight w:val="285"/>
        </w:trPr>
        <w:tc>
          <w:tcPr>
            <w:tcW w:w="692" w:type="dxa"/>
            <w:hideMark/>
          </w:tcPr>
          <w:p w14:paraId="0B07B24C" w14:textId="77777777" w:rsidR="00A924F9" w:rsidRPr="00A924F9" w:rsidRDefault="00A924F9" w:rsidP="00941426">
            <w:r w:rsidRPr="00A924F9">
              <w:t>7</w:t>
            </w:r>
          </w:p>
        </w:tc>
        <w:tc>
          <w:tcPr>
            <w:tcW w:w="962" w:type="dxa"/>
            <w:hideMark/>
          </w:tcPr>
          <w:p w14:paraId="414FD64A" w14:textId="77777777" w:rsidR="00A924F9" w:rsidRPr="00A924F9" w:rsidRDefault="00A924F9" w:rsidP="00941426">
            <w:r w:rsidRPr="00A924F9">
              <w:t>FE-Profile-07</w:t>
            </w:r>
          </w:p>
        </w:tc>
        <w:tc>
          <w:tcPr>
            <w:tcW w:w="1298" w:type="dxa"/>
            <w:hideMark/>
          </w:tcPr>
          <w:p w14:paraId="2EDCB611" w14:textId="77777777" w:rsidR="00A924F9" w:rsidRPr="00A924F9" w:rsidRDefault="00A924F9" w:rsidP="00941426">
            <w:r w:rsidRPr="00A924F9">
              <w:t>Verify error when updating to an invalid or duplicate email.</w:t>
            </w:r>
          </w:p>
        </w:tc>
        <w:tc>
          <w:tcPr>
            <w:tcW w:w="1309" w:type="dxa"/>
            <w:hideMark/>
          </w:tcPr>
          <w:p w14:paraId="64417434" w14:textId="77777777" w:rsidR="00A924F9" w:rsidRPr="00A924F9" w:rsidRDefault="00A924F9" w:rsidP="00941426">
            <w:proofErr w:type="gramStart"/>
            <w:r w:rsidRPr="00A924F9">
              <w:t>User is</w:t>
            </w:r>
            <w:proofErr w:type="gramEnd"/>
            <w:r w:rsidRPr="00A924F9">
              <w:t xml:space="preserve"> logged in and on Profile page.</w:t>
            </w:r>
          </w:p>
        </w:tc>
        <w:tc>
          <w:tcPr>
            <w:tcW w:w="2028" w:type="dxa"/>
            <w:hideMark/>
          </w:tcPr>
          <w:p w14:paraId="3E13DA6A" w14:textId="77777777" w:rsidR="00A924F9" w:rsidRPr="00A924F9" w:rsidRDefault="00A924F9" w:rsidP="00941426">
            <w:r w:rsidRPr="00A924F9">
              <w:t>Email: "</w:t>
            </w:r>
            <w:proofErr w:type="gramStart"/>
            <w:r w:rsidRPr="00A924F9">
              <w:t>invalid-email</w:t>
            </w:r>
            <w:proofErr w:type="gramEnd"/>
            <w:r w:rsidRPr="00A924F9">
              <w:t>" or existing email</w:t>
            </w:r>
          </w:p>
        </w:tc>
        <w:tc>
          <w:tcPr>
            <w:tcW w:w="1163" w:type="dxa"/>
            <w:hideMark/>
          </w:tcPr>
          <w:p w14:paraId="1AAEE116" w14:textId="77777777" w:rsidR="00A924F9" w:rsidRPr="00A924F9" w:rsidRDefault="00A924F9" w:rsidP="00941426">
            <w:r w:rsidRPr="00A924F9">
              <w:t xml:space="preserve">Error toast appears ("Invalid email" or "Email already </w:t>
            </w:r>
            <w:r w:rsidRPr="00A924F9">
              <w:lastRenderedPageBreak/>
              <w:t>exists"). Changes not saved.</w:t>
            </w:r>
          </w:p>
        </w:tc>
        <w:tc>
          <w:tcPr>
            <w:tcW w:w="1476" w:type="dxa"/>
            <w:hideMark/>
          </w:tcPr>
          <w:p w14:paraId="41FDD4E5" w14:textId="77777777" w:rsidR="00A924F9" w:rsidRPr="00A924F9" w:rsidRDefault="00A924F9" w:rsidP="00941426">
            <w:r w:rsidRPr="00A924F9">
              <w:lastRenderedPageBreak/>
              <w:t>Email not updated. User remains on profile page.</w:t>
            </w:r>
          </w:p>
        </w:tc>
      </w:tr>
      <w:tr w:rsidR="00A924F9" w:rsidRPr="00A924F9" w14:paraId="63F8FE40" w14:textId="77777777" w:rsidTr="00A924F9">
        <w:trPr>
          <w:trHeight w:val="285"/>
        </w:trPr>
        <w:tc>
          <w:tcPr>
            <w:tcW w:w="692" w:type="dxa"/>
            <w:hideMark/>
          </w:tcPr>
          <w:p w14:paraId="5D64F773" w14:textId="77777777" w:rsidR="00A924F9" w:rsidRPr="00A924F9" w:rsidRDefault="00A924F9" w:rsidP="00941426">
            <w:r w:rsidRPr="00A924F9">
              <w:t>8</w:t>
            </w:r>
          </w:p>
        </w:tc>
        <w:tc>
          <w:tcPr>
            <w:tcW w:w="962" w:type="dxa"/>
            <w:hideMark/>
          </w:tcPr>
          <w:p w14:paraId="0575CC0D" w14:textId="77777777" w:rsidR="00A924F9" w:rsidRPr="00A924F9" w:rsidRDefault="00A924F9" w:rsidP="00941426">
            <w:r w:rsidRPr="00A924F9">
              <w:t>FE-Profile-08</w:t>
            </w:r>
          </w:p>
        </w:tc>
        <w:tc>
          <w:tcPr>
            <w:tcW w:w="1298" w:type="dxa"/>
            <w:hideMark/>
          </w:tcPr>
          <w:p w14:paraId="1321B6F6" w14:textId="77777777" w:rsidR="00A924F9" w:rsidRPr="00A924F9" w:rsidRDefault="00A924F9" w:rsidP="00941426">
            <w:r w:rsidRPr="00A924F9">
              <w:t>Verify account deletion flow.</w:t>
            </w:r>
          </w:p>
        </w:tc>
        <w:tc>
          <w:tcPr>
            <w:tcW w:w="1309" w:type="dxa"/>
            <w:hideMark/>
          </w:tcPr>
          <w:p w14:paraId="0F74C39A" w14:textId="77777777" w:rsidR="00A924F9" w:rsidRPr="00A924F9" w:rsidRDefault="00A924F9" w:rsidP="00941426">
            <w:r w:rsidRPr="00A924F9">
              <w:t>User is logged in (using test account only).</w:t>
            </w:r>
          </w:p>
        </w:tc>
        <w:tc>
          <w:tcPr>
            <w:tcW w:w="2028" w:type="dxa"/>
            <w:hideMark/>
          </w:tcPr>
          <w:p w14:paraId="0D80A252" w14:textId="77777777" w:rsidR="00A924F9" w:rsidRPr="00A924F9" w:rsidRDefault="00A924F9" w:rsidP="00941426">
            <w:r w:rsidRPr="00A924F9">
              <w:t>User confirms deletion</w:t>
            </w:r>
          </w:p>
        </w:tc>
        <w:tc>
          <w:tcPr>
            <w:tcW w:w="1163" w:type="dxa"/>
            <w:hideMark/>
          </w:tcPr>
          <w:p w14:paraId="1ADFE02F" w14:textId="77777777" w:rsidR="00A924F9" w:rsidRPr="00A924F9" w:rsidRDefault="00A924F9" w:rsidP="00941426">
            <w:r w:rsidRPr="00A924F9">
              <w:t>Redirected to Login. Account deleted.</w:t>
            </w:r>
          </w:p>
        </w:tc>
        <w:tc>
          <w:tcPr>
            <w:tcW w:w="1476" w:type="dxa"/>
            <w:hideMark/>
          </w:tcPr>
          <w:p w14:paraId="19A82DFD" w14:textId="77777777" w:rsidR="00A924F9" w:rsidRPr="00A924F9" w:rsidRDefault="00A924F9" w:rsidP="00941426">
            <w:r w:rsidRPr="00A924F9">
              <w:t>User account removed from database. User logged out and redirected to login.</w:t>
            </w:r>
          </w:p>
        </w:tc>
      </w:tr>
      <w:tr w:rsidR="00A924F9" w:rsidRPr="00A924F9" w14:paraId="01068176" w14:textId="77777777" w:rsidTr="00A924F9">
        <w:trPr>
          <w:trHeight w:val="285"/>
        </w:trPr>
        <w:tc>
          <w:tcPr>
            <w:tcW w:w="692" w:type="dxa"/>
            <w:hideMark/>
          </w:tcPr>
          <w:p w14:paraId="623ED80E" w14:textId="77777777" w:rsidR="00A924F9" w:rsidRPr="00A924F9" w:rsidRDefault="00A924F9" w:rsidP="00941426">
            <w:r w:rsidRPr="00A924F9">
              <w:t>9</w:t>
            </w:r>
          </w:p>
        </w:tc>
        <w:tc>
          <w:tcPr>
            <w:tcW w:w="962" w:type="dxa"/>
            <w:hideMark/>
          </w:tcPr>
          <w:p w14:paraId="1FF38620" w14:textId="77777777" w:rsidR="00A924F9" w:rsidRPr="00A924F9" w:rsidRDefault="00A924F9" w:rsidP="00941426">
            <w:r w:rsidRPr="00A924F9">
              <w:t>FE-Prog-01</w:t>
            </w:r>
          </w:p>
        </w:tc>
        <w:tc>
          <w:tcPr>
            <w:tcW w:w="1298" w:type="dxa"/>
            <w:hideMark/>
          </w:tcPr>
          <w:p w14:paraId="5C6D48D3" w14:textId="77777777" w:rsidR="00A924F9" w:rsidRPr="00A924F9" w:rsidRDefault="00A924F9" w:rsidP="00941426">
            <w:r w:rsidRPr="00A924F9">
              <w:t xml:space="preserve">Verify </w:t>
            </w:r>
            <w:proofErr w:type="gramStart"/>
            <w:r w:rsidRPr="00A924F9">
              <w:t>user</w:t>
            </w:r>
            <w:proofErr w:type="gramEnd"/>
            <w:r w:rsidRPr="00A924F9">
              <w:t xml:space="preserve"> can view their training progress.</w:t>
            </w:r>
          </w:p>
        </w:tc>
        <w:tc>
          <w:tcPr>
            <w:tcW w:w="1309" w:type="dxa"/>
            <w:hideMark/>
          </w:tcPr>
          <w:p w14:paraId="678FA044" w14:textId="77777777" w:rsidR="00A924F9" w:rsidRPr="00A924F9" w:rsidRDefault="00A924F9" w:rsidP="00941426">
            <w:r w:rsidRPr="00A924F9">
              <w:t>User is logged in and has completed at least one scenario.</w:t>
            </w:r>
          </w:p>
        </w:tc>
        <w:tc>
          <w:tcPr>
            <w:tcW w:w="2028" w:type="dxa"/>
            <w:hideMark/>
          </w:tcPr>
          <w:p w14:paraId="0C0433D6" w14:textId="77777777" w:rsidR="00A924F9" w:rsidRPr="00A924F9" w:rsidRDefault="00A924F9" w:rsidP="00941426">
            <w:r w:rsidRPr="00A924F9">
              <w:t>None</w:t>
            </w:r>
          </w:p>
        </w:tc>
        <w:tc>
          <w:tcPr>
            <w:tcW w:w="1163" w:type="dxa"/>
            <w:hideMark/>
          </w:tcPr>
          <w:p w14:paraId="18455822" w14:textId="77777777" w:rsidR="00A924F9" w:rsidRPr="00A924F9" w:rsidRDefault="00A924F9" w:rsidP="00941426">
            <w:r w:rsidRPr="00A924F9">
              <w:t>Progress dashboard loads showing scores/levels.</w:t>
            </w:r>
          </w:p>
        </w:tc>
        <w:tc>
          <w:tcPr>
            <w:tcW w:w="1476" w:type="dxa"/>
            <w:hideMark/>
          </w:tcPr>
          <w:p w14:paraId="3752DD74" w14:textId="77777777" w:rsidR="00A924F9" w:rsidRPr="00A924F9" w:rsidRDefault="00A924F9" w:rsidP="00941426">
            <w:r w:rsidRPr="00A924F9">
              <w:t>Progress page displayed successfully.</w:t>
            </w:r>
          </w:p>
        </w:tc>
      </w:tr>
      <w:tr w:rsidR="00A924F9" w:rsidRPr="00A924F9" w14:paraId="48113D60" w14:textId="77777777" w:rsidTr="00A924F9">
        <w:trPr>
          <w:trHeight w:val="285"/>
        </w:trPr>
        <w:tc>
          <w:tcPr>
            <w:tcW w:w="692" w:type="dxa"/>
            <w:hideMark/>
          </w:tcPr>
          <w:p w14:paraId="71A148EE" w14:textId="77777777" w:rsidR="00A924F9" w:rsidRPr="00A924F9" w:rsidRDefault="00A924F9" w:rsidP="00941426">
            <w:r w:rsidRPr="00A924F9">
              <w:t>10</w:t>
            </w:r>
          </w:p>
        </w:tc>
        <w:tc>
          <w:tcPr>
            <w:tcW w:w="962" w:type="dxa"/>
            <w:hideMark/>
          </w:tcPr>
          <w:p w14:paraId="5377D416" w14:textId="77777777" w:rsidR="00A924F9" w:rsidRPr="00A924F9" w:rsidRDefault="00A924F9" w:rsidP="00941426">
            <w:r w:rsidRPr="00A924F9">
              <w:t>FE-Prog-02</w:t>
            </w:r>
          </w:p>
        </w:tc>
        <w:tc>
          <w:tcPr>
            <w:tcW w:w="1298" w:type="dxa"/>
            <w:hideMark/>
          </w:tcPr>
          <w:p w14:paraId="37103E83" w14:textId="77777777" w:rsidR="00A924F9" w:rsidRPr="00A924F9" w:rsidRDefault="00A924F9" w:rsidP="00941426">
            <w:r w:rsidRPr="00A924F9">
              <w:t xml:space="preserve">Verify </w:t>
            </w:r>
            <w:proofErr w:type="gramStart"/>
            <w:r w:rsidRPr="00A924F9">
              <w:t>user</w:t>
            </w:r>
            <w:proofErr w:type="gramEnd"/>
            <w:r w:rsidRPr="00A924F9">
              <w:t xml:space="preserve"> can see actively running simulations.</w:t>
            </w:r>
          </w:p>
        </w:tc>
        <w:tc>
          <w:tcPr>
            <w:tcW w:w="1309" w:type="dxa"/>
            <w:hideMark/>
          </w:tcPr>
          <w:p w14:paraId="053AFE5C" w14:textId="77777777" w:rsidR="00A924F9" w:rsidRPr="00A924F9" w:rsidRDefault="00A924F9" w:rsidP="00941426">
            <w:r w:rsidRPr="00A924F9">
              <w:t>User is logged in and has a running simulation.</w:t>
            </w:r>
          </w:p>
        </w:tc>
        <w:tc>
          <w:tcPr>
            <w:tcW w:w="2028" w:type="dxa"/>
            <w:hideMark/>
          </w:tcPr>
          <w:p w14:paraId="433CCFEF" w14:textId="77777777" w:rsidR="00A924F9" w:rsidRPr="00A924F9" w:rsidRDefault="00A924F9" w:rsidP="00941426">
            <w:r w:rsidRPr="00A924F9">
              <w:t>None</w:t>
            </w:r>
          </w:p>
        </w:tc>
        <w:tc>
          <w:tcPr>
            <w:tcW w:w="1163" w:type="dxa"/>
            <w:hideMark/>
          </w:tcPr>
          <w:p w14:paraId="0F01ECBA" w14:textId="77777777" w:rsidR="00A924F9" w:rsidRPr="00A924F9" w:rsidRDefault="00A924F9" w:rsidP="00941426">
            <w:r w:rsidRPr="00A924F9">
              <w:t>Active Simulation card is visible with "Running" status.</w:t>
            </w:r>
          </w:p>
        </w:tc>
        <w:tc>
          <w:tcPr>
            <w:tcW w:w="1476" w:type="dxa"/>
            <w:hideMark/>
          </w:tcPr>
          <w:p w14:paraId="57E35A6F" w14:textId="77777777" w:rsidR="00A924F9" w:rsidRPr="00A924F9" w:rsidRDefault="00A924F9" w:rsidP="00941426">
            <w:r w:rsidRPr="00A924F9">
              <w:t>Dashboard shows active simulation status.</w:t>
            </w:r>
          </w:p>
        </w:tc>
      </w:tr>
    </w:tbl>
    <w:p w14:paraId="0A27EE7C" w14:textId="77777777" w:rsidR="00A924F9" w:rsidRDefault="00A924F9" w:rsidP="00941426"/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1304"/>
        <w:gridCol w:w="1648"/>
        <w:gridCol w:w="2376"/>
        <w:gridCol w:w="4860"/>
      </w:tblGrid>
      <w:tr w:rsidR="00A924F9" w:rsidRPr="00A924F9" w14:paraId="05AA1895" w14:textId="77777777" w:rsidTr="00A924F9">
        <w:trPr>
          <w:trHeight w:val="285"/>
        </w:trPr>
        <w:tc>
          <w:tcPr>
            <w:tcW w:w="1304" w:type="dxa"/>
            <w:shd w:val="clear" w:color="auto" w:fill="92D050"/>
            <w:noWrap/>
            <w:hideMark/>
          </w:tcPr>
          <w:p w14:paraId="4BC38DAB" w14:textId="77777777" w:rsidR="00A924F9" w:rsidRPr="00A924F9" w:rsidRDefault="00A924F9" w:rsidP="00941426">
            <w:r w:rsidRPr="00A924F9">
              <w:t>SCENARIO ID</w:t>
            </w:r>
          </w:p>
        </w:tc>
        <w:tc>
          <w:tcPr>
            <w:tcW w:w="1648" w:type="dxa"/>
            <w:noWrap/>
            <w:hideMark/>
          </w:tcPr>
          <w:p w14:paraId="281EB24A" w14:textId="77777777" w:rsidR="00A924F9" w:rsidRPr="00A924F9" w:rsidRDefault="00A924F9" w:rsidP="00941426">
            <w:r w:rsidRPr="00A924F9">
              <w:t>TS-SCEN-001</w:t>
            </w:r>
          </w:p>
        </w:tc>
        <w:tc>
          <w:tcPr>
            <w:tcW w:w="2376" w:type="dxa"/>
            <w:shd w:val="clear" w:color="auto" w:fill="92D050"/>
            <w:noWrap/>
            <w:hideMark/>
          </w:tcPr>
          <w:p w14:paraId="3CAA7A34" w14:textId="77777777" w:rsidR="00A924F9" w:rsidRPr="00A924F9" w:rsidRDefault="00A924F9" w:rsidP="00941426">
            <w:r w:rsidRPr="00A924F9">
              <w:t>SCENARIO DESCRIPTION</w:t>
            </w:r>
          </w:p>
        </w:tc>
        <w:tc>
          <w:tcPr>
            <w:tcW w:w="4860" w:type="dxa"/>
            <w:noWrap/>
            <w:hideMark/>
          </w:tcPr>
          <w:p w14:paraId="731EF501" w14:textId="77777777" w:rsidR="00A924F9" w:rsidRPr="00A924F9" w:rsidRDefault="00A924F9" w:rsidP="00941426">
            <w:r w:rsidRPr="00A924F9">
              <w:t>Scenarios &amp; Questionnaires</w:t>
            </w:r>
          </w:p>
        </w:tc>
      </w:tr>
    </w:tbl>
    <w:p w14:paraId="2E00C238" w14:textId="77777777" w:rsidR="00A924F9" w:rsidRDefault="00A924F9" w:rsidP="00941426"/>
    <w:tbl>
      <w:tblPr>
        <w:tblStyle w:val="TableGrid"/>
        <w:tblW w:w="9018" w:type="dxa"/>
        <w:tblLook w:val="04A0" w:firstRow="1" w:lastRow="0" w:firstColumn="1" w:lastColumn="0" w:noHBand="0" w:noVBand="1"/>
      </w:tblPr>
      <w:tblGrid>
        <w:gridCol w:w="684"/>
        <w:gridCol w:w="970"/>
        <w:gridCol w:w="1475"/>
        <w:gridCol w:w="1622"/>
        <w:gridCol w:w="1506"/>
        <w:gridCol w:w="2563"/>
        <w:gridCol w:w="1744"/>
      </w:tblGrid>
      <w:tr w:rsidR="00A924F9" w:rsidRPr="00A924F9" w14:paraId="5A45A4C8" w14:textId="77777777" w:rsidTr="00A924F9">
        <w:trPr>
          <w:trHeight w:val="285"/>
        </w:trPr>
        <w:tc>
          <w:tcPr>
            <w:tcW w:w="684" w:type="dxa"/>
            <w:shd w:val="clear" w:color="auto" w:fill="92D050"/>
            <w:noWrap/>
            <w:hideMark/>
          </w:tcPr>
          <w:p w14:paraId="199F4039" w14:textId="77777777" w:rsidR="00A924F9" w:rsidRPr="00A924F9" w:rsidRDefault="00A924F9" w:rsidP="00941426">
            <w:r w:rsidRPr="00A924F9">
              <w:t>S.NO</w:t>
            </w:r>
          </w:p>
        </w:tc>
        <w:tc>
          <w:tcPr>
            <w:tcW w:w="970" w:type="dxa"/>
            <w:shd w:val="clear" w:color="auto" w:fill="92D050"/>
            <w:noWrap/>
            <w:hideMark/>
          </w:tcPr>
          <w:p w14:paraId="0D6F8AC6" w14:textId="77777777" w:rsidR="00A924F9" w:rsidRPr="00A924F9" w:rsidRDefault="00A924F9" w:rsidP="00941426">
            <w:r w:rsidRPr="00A924F9">
              <w:t>TEST CASE ID</w:t>
            </w:r>
          </w:p>
        </w:tc>
        <w:tc>
          <w:tcPr>
            <w:tcW w:w="1299" w:type="dxa"/>
            <w:shd w:val="clear" w:color="auto" w:fill="92D050"/>
            <w:noWrap/>
            <w:hideMark/>
          </w:tcPr>
          <w:p w14:paraId="0B2B8D06" w14:textId="77777777" w:rsidR="00A924F9" w:rsidRPr="00A924F9" w:rsidRDefault="00A924F9" w:rsidP="00941426">
            <w:r w:rsidRPr="00A924F9">
              <w:t>TEST CASE DESCRIPTION</w:t>
            </w:r>
          </w:p>
        </w:tc>
        <w:tc>
          <w:tcPr>
            <w:tcW w:w="1294" w:type="dxa"/>
            <w:shd w:val="clear" w:color="auto" w:fill="92D050"/>
            <w:noWrap/>
            <w:hideMark/>
          </w:tcPr>
          <w:p w14:paraId="20CDD069" w14:textId="77777777" w:rsidR="00A924F9" w:rsidRPr="00A924F9" w:rsidRDefault="00A924F9" w:rsidP="00941426">
            <w:r w:rsidRPr="00A924F9">
              <w:t>PRECONDITION</w:t>
            </w:r>
          </w:p>
        </w:tc>
        <w:tc>
          <w:tcPr>
            <w:tcW w:w="1205" w:type="dxa"/>
            <w:shd w:val="clear" w:color="auto" w:fill="92D050"/>
            <w:noWrap/>
            <w:hideMark/>
          </w:tcPr>
          <w:p w14:paraId="12C10C96" w14:textId="77777777" w:rsidR="00A924F9" w:rsidRPr="00A924F9" w:rsidRDefault="00A924F9" w:rsidP="00941426">
            <w:r w:rsidRPr="00A924F9">
              <w:t>TEST DATA</w:t>
            </w:r>
          </w:p>
        </w:tc>
        <w:tc>
          <w:tcPr>
            <w:tcW w:w="2016" w:type="dxa"/>
            <w:shd w:val="clear" w:color="auto" w:fill="92D050"/>
            <w:noWrap/>
            <w:hideMark/>
          </w:tcPr>
          <w:p w14:paraId="130C9210" w14:textId="77777777" w:rsidR="00A924F9" w:rsidRPr="00A924F9" w:rsidRDefault="00A924F9" w:rsidP="00941426">
            <w:r w:rsidRPr="00A924F9">
              <w:t>EXPECTED RESULT</w:t>
            </w:r>
          </w:p>
        </w:tc>
        <w:tc>
          <w:tcPr>
            <w:tcW w:w="1550" w:type="dxa"/>
            <w:shd w:val="clear" w:color="auto" w:fill="92D050"/>
            <w:noWrap/>
            <w:hideMark/>
          </w:tcPr>
          <w:p w14:paraId="644C32CC" w14:textId="77777777" w:rsidR="00A924F9" w:rsidRPr="00A924F9" w:rsidRDefault="00A924F9" w:rsidP="00941426">
            <w:r w:rsidRPr="00A924F9">
              <w:t>POSTCONDITION</w:t>
            </w:r>
          </w:p>
        </w:tc>
      </w:tr>
      <w:tr w:rsidR="00A924F9" w:rsidRPr="00A924F9" w14:paraId="4F7C3F0D" w14:textId="77777777" w:rsidTr="00A924F9">
        <w:trPr>
          <w:trHeight w:val="285"/>
        </w:trPr>
        <w:tc>
          <w:tcPr>
            <w:tcW w:w="684" w:type="dxa"/>
            <w:hideMark/>
          </w:tcPr>
          <w:p w14:paraId="3CCF8358" w14:textId="77777777" w:rsidR="00A924F9" w:rsidRPr="00A924F9" w:rsidRDefault="00A924F9" w:rsidP="00941426">
            <w:r w:rsidRPr="00A924F9">
              <w:t>1</w:t>
            </w:r>
          </w:p>
        </w:tc>
        <w:tc>
          <w:tcPr>
            <w:tcW w:w="970" w:type="dxa"/>
            <w:hideMark/>
          </w:tcPr>
          <w:p w14:paraId="7FEE9604" w14:textId="77777777" w:rsidR="00A924F9" w:rsidRPr="00A924F9" w:rsidRDefault="00A924F9" w:rsidP="00941426">
            <w:r w:rsidRPr="00A924F9">
              <w:t>FE-Scen-01</w:t>
            </w:r>
          </w:p>
        </w:tc>
        <w:tc>
          <w:tcPr>
            <w:tcW w:w="1299" w:type="dxa"/>
            <w:hideMark/>
          </w:tcPr>
          <w:p w14:paraId="7EFE097E" w14:textId="77777777" w:rsidR="00A924F9" w:rsidRPr="00A924F9" w:rsidRDefault="00A924F9" w:rsidP="00941426">
            <w:r w:rsidRPr="00A924F9">
              <w:t>Verify list of scenarios loads correctly.</w:t>
            </w:r>
          </w:p>
        </w:tc>
        <w:tc>
          <w:tcPr>
            <w:tcW w:w="1294" w:type="dxa"/>
            <w:hideMark/>
          </w:tcPr>
          <w:p w14:paraId="72BF124B" w14:textId="77777777" w:rsidR="00A924F9" w:rsidRPr="00A924F9" w:rsidRDefault="00A924F9" w:rsidP="00941426">
            <w:r w:rsidRPr="00A924F9">
              <w:t>User is logged in.</w:t>
            </w:r>
          </w:p>
        </w:tc>
        <w:tc>
          <w:tcPr>
            <w:tcW w:w="1205" w:type="dxa"/>
            <w:hideMark/>
          </w:tcPr>
          <w:p w14:paraId="272DBA43" w14:textId="77777777" w:rsidR="00A924F9" w:rsidRPr="00A924F9" w:rsidRDefault="00A924F9" w:rsidP="00941426">
            <w:r w:rsidRPr="00A924F9">
              <w:t>None</w:t>
            </w:r>
          </w:p>
        </w:tc>
        <w:tc>
          <w:tcPr>
            <w:tcW w:w="2016" w:type="dxa"/>
            <w:hideMark/>
          </w:tcPr>
          <w:p w14:paraId="204F6F4A" w14:textId="77777777" w:rsidR="00A924F9" w:rsidRPr="00A924F9" w:rsidRDefault="00A924F9" w:rsidP="00941426">
            <w:r w:rsidRPr="00A924F9">
              <w:t>Grid/List of scenarios appears. Titles and descriptions are visible.</w:t>
            </w:r>
          </w:p>
        </w:tc>
        <w:tc>
          <w:tcPr>
            <w:tcW w:w="1550" w:type="dxa"/>
            <w:hideMark/>
          </w:tcPr>
          <w:p w14:paraId="226D2048" w14:textId="77777777" w:rsidR="00A924F9" w:rsidRPr="00A924F9" w:rsidRDefault="00A924F9" w:rsidP="00941426">
            <w:r w:rsidRPr="00A924F9">
              <w:t>Scenarios page displayed successfully.</w:t>
            </w:r>
          </w:p>
        </w:tc>
      </w:tr>
      <w:tr w:rsidR="00A924F9" w:rsidRPr="00A924F9" w14:paraId="49AAB40B" w14:textId="77777777" w:rsidTr="00A924F9">
        <w:trPr>
          <w:trHeight w:val="285"/>
        </w:trPr>
        <w:tc>
          <w:tcPr>
            <w:tcW w:w="684" w:type="dxa"/>
            <w:hideMark/>
          </w:tcPr>
          <w:p w14:paraId="6C8BA7D7" w14:textId="77777777" w:rsidR="00A924F9" w:rsidRPr="00A924F9" w:rsidRDefault="00A924F9" w:rsidP="00941426">
            <w:r w:rsidRPr="00A924F9">
              <w:t>2</w:t>
            </w:r>
          </w:p>
        </w:tc>
        <w:tc>
          <w:tcPr>
            <w:tcW w:w="970" w:type="dxa"/>
            <w:hideMark/>
          </w:tcPr>
          <w:p w14:paraId="44B2E64E" w14:textId="77777777" w:rsidR="00A924F9" w:rsidRPr="00A924F9" w:rsidRDefault="00A924F9" w:rsidP="00941426">
            <w:r w:rsidRPr="00A924F9">
              <w:t>FE-Scen-02</w:t>
            </w:r>
          </w:p>
        </w:tc>
        <w:tc>
          <w:tcPr>
            <w:tcW w:w="1299" w:type="dxa"/>
            <w:hideMark/>
          </w:tcPr>
          <w:p w14:paraId="1E3A1A46" w14:textId="77777777" w:rsidR="00A924F9" w:rsidRPr="00A924F9" w:rsidRDefault="00A924F9" w:rsidP="00941426">
            <w:r w:rsidRPr="00A924F9">
              <w:t>Verify scenario specific details page.</w:t>
            </w:r>
          </w:p>
        </w:tc>
        <w:tc>
          <w:tcPr>
            <w:tcW w:w="1294" w:type="dxa"/>
            <w:hideMark/>
          </w:tcPr>
          <w:p w14:paraId="360EC466" w14:textId="77777777" w:rsidR="00A924F9" w:rsidRPr="00A924F9" w:rsidRDefault="00A924F9" w:rsidP="00941426">
            <w:proofErr w:type="gramStart"/>
            <w:r w:rsidRPr="00A924F9">
              <w:t>User is</w:t>
            </w:r>
            <w:proofErr w:type="gramEnd"/>
            <w:r w:rsidRPr="00A924F9">
              <w:t xml:space="preserve"> logged in and scenarios list loaded.</w:t>
            </w:r>
          </w:p>
        </w:tc>
        <w:tc>
          <w:tcPr>
            <w:tcW w:w="1205" w:type="dxa"/>
            <w:hideMark/>
          </w:tcPr>
          <w:p w14:paraId="6F915624" w14:textId="77777777" w:rsidR="00A924F9" w:rsidRPr="00A924F9" w:rsidRDefault="00A924F9" w:rsidP="00941426">
            <w:r w:rsidRPr="00A924F9">
              <w:t>Click on a scenario card</w:t>
            </w:r>
          </w:p>
        </w:tc>
        <w:tc>
          <w:tcPr>
            <w:tcW w:w="2016" w:type="dxa"/>
            <w:hideMark/>
          </w:tcPr>
          <w:p w14:paraId="35A2A228" w14:textId="77777777" w:rsidR="00A924F9" w:rsidRPr="00A924F9" w:rsidRDefault="00A924F9" w:rsidP="00941426">
            <w:r w:rsidRPr="00A924F9">
              <w:t>Redirects to Scenario Details page. Instructions/Questionnaire visible.</w:t>
            </w:r>
          </w:p>
        </w:tc>
        <w:tc>
          <w:tcPr>
            <w:tcW w:w="1550" w:type="dxa"/>
            <w:hideMark/>
          </w:tcPr>
          <w:p w14:paraId="3B33B4C5" w14:textId="77777777" w:rsidR="00A924F9" w:rsidRPr="00A924F9" w:rsidRDefault="00A924F9" w:rsidP="00941426">
            <w:r w:rsidRPr="00A924F9">
              <w:t>Scenario details page displayed successfully.</w:t>
            </w:r>
          </w:p>
        </w:tc>
      </w:tr>
      <w:tr w:rsidR="00A924F9" w:rsidRPr="00A924F9" w14:paraId="62AC04C1" w14:textId="77777777" w:rsidTr="00A924F9">
        <w:trPr>
          <w:trHeight w:val="285"/>
        </w:trPr>
        <w:tc>
          <w:tcPr>
            <w:tcW w:w="684" w:type="dxa"/>
            <w:hideMark/>
          </w:tcPr>
          <w:p w14:paraId="34C9F8F7" w14:textId="77777777" w:rsidR="00A924F9" w:rsidRPr="00A924F9" w:rsidRDefault="00A924F9" w:rsidP="00941426">
            <w:r w:rsidRPr="00A924F9">
              <w:t>3</w:t>
            </w:r>
          </w:p>
        </w:tc>
        <w:tc>
          <w:tcPr>
            <w:tcW w:w="970" w:type="dxa"/>
            <w:hideMark/>
          </w:tcPr>
          <w:p w14:paraId="4360F5F2" w14:textId="77777777" w:rsidR="00A924F9" w:rsidRPr="00A924F9" w:rsidRDefault="00A924F9" w:rsidP="00941426">
            <w:r w:rsidRPr="00A924F9">
              <w:t>FE-Scen-03</w:t>
            </w:r>
          </w:p>
        </w:tc>
        <w:tc>
          <w:tcPr>
            <w:tcW w:w="1299" w:type="dxa"/>
            <w:hideMark/>
          </w:tcPr>
          <w:p w14:paraId="79C81310" w14:textId="77777777" w:rsidR="00A924F9" w:rsidRPr="00A924F9" w:rsidRDefault="00A924F9" w:rsidP="00941426">
            <w:r w:rsidRPr="00A924F9">
              <w:t>Verify passing questionnaire unlocks simulation.</w:t>
            </w:r>
          </w:p>
        </w:tc>
        <w:tc>
          <w:tcPr>
            <w:tcW w:w="1294" w:type="dxa"/>
            <w:hideMark/>
          </w:tcPr>
          <w:p w14:paraId="0B9037F7" w14:textId="77777777" w:rsidR="00A924F9" w:rsidRPr="00A924F9" w:rsidRDefault="00A924F9" w:rsidP="00941426">
            <w:r w:rsidRPr="00A924F9">
              <w:t>User is logged in and on Questionnaire step.</w:t>
            </w:r>
          </w:p>
        </w:tc>
        <w:tc>
          <w:tcPr>
            <w:tcW w:w="1205" w:type="dxa"/>
            <w:hideMark/>
          </w:tcPr>
          <w:p w14:paraId="36BFA89E" w14:textId="77777777" w:rsidR="00A924F9" w:rsidRPr="00A924F9" w:rsidRDefault="00A924F9" w:rsidP="00941426">
            <w:r w:rsidRPr="00A924F9">
              <w:t>Correct answers to all questions</w:t>
            </w:r>
          </w:p>
        </w:tc>
        <w:tc>
          <w:tcPr>
            <w:tcW w:w="2016" w:type="dxa"/>
            <w:hideMark/>
          </w:tcPr>
          <w:p w14:paraId="71B47D7A" w14:textId="77777777" w:rsidR="00A924F9" w:rsidRPr="00A924F9" w:rsidRDefault="00A924F9" w:rsidP="00941426">
            <w:r w:rsidRPr="00A924F9">
              <w:t>Questionnaire Passed toast. Simulation unlocks.</w:t>
            </w:r>
          </w:p>
        </w:tc>
        <w:tc>
          <w:tcPr>
            <w:tcW w:w="1550" w:type="dxa"/>
            <w:hideMark/>
          </w:tcPr>
          <w:p w14:paraId="343EA77C" w14:textId="77777777" w:rsidR="00A924F9" w:rsidRPr="00A924F9" w:rsidRDefault="00A924F9" w:rsidP="00941426">
            <w:r w:rsidRPr="00A924F9">
              <w:t>Questionnaire score recorded. Simulation becomes accessible.</w:t>
            </w:r>
          </w:p>
        </w:tc>
      </w:tr>
      <w:tr w:rsidR="00A924F9" w:rsidRPr="00A924F9" w14:paraId="211ACB1C" w14:textId="77777777" w:rsidTr="00A924F9">
        <w:trPr>
          <w:trHeight w:val="285"/>
        </w:trPr>
        <w:tc>
          <w:tcPr>
            <w:tcW w:w="684" w:type="dxa"/>
            <w:hideMark/>
          </w:tcPr>
          <w:p w14:paraId="7C3F4F9A" w14:textId="77777777" w:rsidR="00A924F9" w:rsidRPr="00A924F9" w:rsidRDefault="00A924F9" w:rsidP="00941426">
            <w:r w:rsidRPr="00A924F9">
              <w:t>4</w:t>
            </w:r>
          </w:p>
        </w:tc>
        <w:tc>
          <w:tcPr>
            <w:tcW w:w="970" w:type="dxa"/>
            <w:hideMark/>
          </w:tcPr>
          <w:p w14:paraId="23DDD1F0" w14:textId="77777777" w:rsidR="00A924F9" w:rsidRPr="00A924F9" w:rsidRDefault="00A924F9" w:rsidP="00941426">
            <w:r w:rsidRPr="00A924F9">
              <w:t>FE-Scen-04</w:t>
            </w:r>
          </w:p>
        </w:tc>
        <w:tc>
          <w:tcPr>
            <w:tcW w:w="1299" w:type="dxa"/>
            <w:hideMark/>
          </w:tcPr>
          <w:p w14:paraId="0FCBBBEF" w14:textId="77777777" w:rsidR="00A924F9" w:rsidRPr="00A924F9" w:rsidRDefault="00A924F9" w:rsidP="00941426">
            <w:r w:rsidRPr="00A924F9">
              <w:t>Verify failing questionnaire keeps simulation locked.</w:t>
            </w:r>
          </w:p>
        </w:tc>
        <w:tc>
          <w:tcPr>
            <w:tcW w:w="1294" w:type="dxa"/>
            <w:hideMark/>
          </w:tcPr>
          <w:p w14:paraId="15F567D7" w14:textId="77777777" w:rsidR="00A924F9" w:rsidRPr="00A924F9" w:rsidRDefault="00A924F9" w:rsidP="00941426">
            <w:r w:rsidRPr="00A924F9">
              <w:t>User is logged in and on Questionnaire step.</w:t>
            </w:r>
          </w:p>
        </w:tc>
        <w:tc>
          <w:tcPr>
            <w:tcW w:w="1205" w:type="dxa"/>
            <w:hideMark/>
          </w:tcPr>
          <w:p w14:paraId="029D566F" w14:textId="77777777" w:rsidR="00A924F9" w:rsidRPr="00A924F9" w:rsidRDefault="00A924F9" w:rsidP="00941426">
            <w:r w:rsidRPr="00A924F9">
              <w:t>Incorrect answers (score &lt; 90%)</w:t>
            </w:r>
          </w:p>
        </w:tc>
        <w:tc>
          <w:tcPr>
            <w:tcW w:w="2016" w:type="dxa"/>
            <w:hideMark/>
          </w:tcPr>
          <w:p w14:paraId="6909A40F" w14:textId="77777777" w:rsidR="00A924F9" w:rsidRPr="00A924F9" w:rsidRDefault="00A924F9" w:rsidP="00941426">
            <w:r w:rsidRPr="00A924F9">
              <w:t>Toast "Study More" appears. Score &lt; 90%. Simulation stays locked.</w:t>
            </w:r>
          </w:p>
        </w:tc>
        <w:tc>
          <w:tcPr>
            <w:tcW w:w="1550" w:type="dxa"/>
            <w:hideMark/>
          </w:tcPr>
          <w:p w14:paraId="31E7B516" w14:textId="77777777" w:rsidR="00A924F9" w:rsidRPr="00A924F9" w:rsidRDefault="00A924F9" w:rsidP="00941426">
            <w:r w:rsidRPr="00A924F9">
              <w:t>Questionnaire score recorded. Simulation remains locked.</w:t>
            </w:r>
          </w:p>
        </w:tc>
      </w:tr>
      <w:tr w:rsidR="00A924F9" w:rsidRPr="00A924F9" w14:paraId="4ACED763" w14:textId="77777777" w:rsidTr="00A924F9">
        <w:trPr>
          <w:trHeight w:val="285"/>
        </w:trPr>
        <w:tc>
          <w:tcPr>
            <w:tcW w:w="684" w:type="dxa"/>
            <w:hideMark/>
          </w:tcPr>
          <w:p w14:paraId="1BEEBAE7" w14:textId="77777777" w:rsidR="00A924F9" w:rsidRPr="00A924F9" w:rsidRDefault="00A924F9" w:rsidP="00941426">
            <w:r w:rsidRPr="00A924F9">
              <w:t>5</w:t>
            </w:r>
          </w:p>
        </w:tc>
        <w:tc>
          <w:tcPr>
            <w:tcW w:w="970" w:type="dxa"/>
            <w:hideMark/>
          </w:tcPr>
          <w:p w14:paraId="3084FF91" w14:textId="77777777" w:rsidR="00A924F9" w:rsidRPr="00A924F9" w:rsidRDefault="00A924F9" w:rsidP="00941426">
            <w:r w:rsidRPr="00A924F9">
              <w:t>FE-Scen-05</w:t>
            </w:r>
          </w:p>
        </w:tc>
        <w:tc>
          <w:tcPr>
            <w:tcW w:w="1299" w:type="dxa"/>
            <w:hideMark/>
          </w:tcPr>
          <w:p w14:paraId="794D3ABC" w14:textId="77777777" w:rsidR="00A924F9" w:rsidRPr="00A924F9" w:rsidRDefault="00A924F9" w:rsidP="00941426">
            <w:r w:rsidRPr="00A924F9">
              <w:t xml:space="preserve">Verify </w:t>
            </w:r>
            <w:proofErr w:type="gramStart"/>
            <w:r w:rsidRPr="00A924F9">
              <w:t>user</w:t>
            </w:r>
            <w:proofErr w:type="gramEnd"/>
            <w:r w:rsidRPr="00A924F9">
              <w:t xml:space="preserve"> can retry questionnaire.</w:t>
            </w:r>
          </w:p>
        </w:tc>
        <w:tc>
          <w:tcPr>
            <w:tcW w:w="1294" w:type="dxa"/>
            <w:hideMark/>
          </w:tcPr>
          <w:p w14:paraId="22D32F11" w14:textId="77777777" w:rsidR="00A924F9" w:rsidRPr="00A924F9" w:rsidRDefault="00A924F9" w:rsidP="00941426">
            <w:r w:rsidRPr="00A924F9">
              <w:t>User has failed the questionnaire.</w:t>
            </w:r>
          </w:p>
        </w:tc>
        <w:tc>
          <w:tcPr>
            <w:tcW w:w="1205" w:type="dxa"/>
            <w:hideMark/>
          </w:tcPr>
          <w:p w14:paraId="1AC160E4" w14:textId="77777777" w:rsidR="00A924F9" w:rsidRPr="00A924F9" w:rsidRDefault="00A924F9" w:rsidP="00941426">
            <w:r w:rsidRPr="00A924F9">
              <w:t>Click "Retry Questionnaire" button</w:t>
            </w:r>
          </w:p>
        </w:tc>
        <w:tc>
          <w:tcPr>
            <w:tcW w:w="2016" w:type="dxa"/>
            <w:hideMark/>
          </w:tcPr>
          <w:p w14:paraId="07AEC9C6" w14:textId="77777777" w:rsidR="00A924F9" w:rsidRPr="00A924F9" w:rsidRDefault="00A924F9" w:rsidP="00941426">
            <w:proofErr w:type="gramStart"/>
            <w:r w:rsidRPr="00A924F9">
              <w:t>Form</w:t>
            </w:r>
            <w:proofErr w:type="gramEnd"/>
            <w:r w:rsidRPr="00A924F9">
              <w:t xml:space="preserve"> resets. </w:t>
            </w:r>
            <w:proofErr w:type="gramStart"/>
            <w:r w:rsidRPr="00A924F9">
              <w:t>User</w:t>
            </w:r>
            <w:proofErr w:type="gramEnd"/>
            <w:r w:rsidRPr="00A924F9">
              <w:t xml:space="preserve"> can submit answers again.</w:t>
            </w:r>
          </w:p>
        </w:tc>
        <w:tc>
          <w:tcPr>
            <w:tcW w:w="1550" w:type="dxa"/>
            <w:hideMark/>
          </w:tcPr>
          <w:p w14:paraId="577F5438" w14:textId="77777777" w:rsidR="00A924F9" w:rsidRPr="00A924F9" w:rsidRDefault="00A924F9" w:rsidP="00941426">
            <w:r w:rsidRPr="00A924F9">
              <w:t xml:space="preserve">Questionnaire form reset. Previous attempt </w:t>
            </w:r>
            <w:r w:rsidRPr="00A924F9">
              <w:lastRenderedPageBreak/>
              <w:t>recorded.</w:t>
            </w:r>
          </w:p>
        </w:tc>
      </w:tr>
    </w:tbl>
    <w:p w14:paraId="1130257C" w14:textId="77777777" w:rsidR="00A924F9" w:rsidRDefault="00A924F9" w:rsidP="00941426"/>
    <w:tbl>
      <w:tblPr>
        <w:tblStyle w:val="TableGrid"/>
        <w:tblW w:w="10098" w:type="dxa"/>
        <w:tblLook w:val="04A0" w:firstRow="1" w:lastRow="0" w:firstColumn="1" w:lastColumn="0" w:noHBand="0" w:noVBand="1"/>
      </w:tblPr>
      <w:tblGrid>
        <w:gridCol w:w="1304"/>
        <w:gridCol w:w="1648"/>
        <w:gridCol w:w="2376"/>
        <w:gridCol w:w="4770"/>
      </w:tblGrid>
      <w:tr w:rsidR="00A924F9" w:rsidRPr="00A924F9" w14:paraId="745E75D1" w14:textId="77777777" w:rsidTr="00A924F9">
        <w:trPr>
          <w:trHeight w:val="285"/>
        </w:trPr>
        <w:tc>
          <w:tcPr>
            <w:tcW w:w="1304" w:type="dxa"/>
            <w:shd w:val="clear" w:color="auto" w:fill="92D050"/>
            <w:noWrap/>
            <w:hideMark/>
          </w:tcPr>
          <w:p w14:paraId="453501CC" w14:textId="77777777" w:rsidR="00A924F9" w:rsidRPr="00A924F9" w:rsidRDefault="00A924F9" w:rsidP="00941426">
            <w:r w:rsidRPr="00A924F9">
              <w:t>SCENARIO ID</w:t>
            </w:r>
          </w:p>
        </w:tc>
        <w:tc>
          <w:tcPr>
            <w:tcW w:w="1648" w:type="dxa"/>
            <w:noWrap/>
            <w:hideMark/>
          </w:tcPr>
          <w:p w14:paraId="1D92CAF9" w14:textId="77777777" w:rsidR="00A924F9" w:rsidRPr="00A924F9" w:rsidRDefault="00A924F9" w:rsidP="00941426">
            <w:r w:rsidRPr="00A924F9">
              <w:t>TS-SIM-001</w:t>
            </w:r>
          </w:p>
        </w:tc>
        <w:tc>
          <w:tcPr>
            <w:tcW w:w="2376" w:type="dxa"/>
            <w:shd w:val="clear" w:color="auto" w:fill="92D050"/>
            <w:noWrap/>
            <w:hideMark/>
          </w:tcPr>
          <w:p w14:paraId="23818076" w14:textId="77777777" w:rsidR="00A924F9" w:rsidRPr="00A924F9" w:rsidRDefault="00A924F9" w:rsidP="00941426">
            <w:r w:rsidRPr="00A924F9">
              <w:t>SCENARIO DESCRIPTION</w:t>
            </w:r>
          </w:p>
        </w:tc>
        <w:tc>
          <w:tcPr>
            <w:tcW w:w="4770" w:type="dxa"/>
            <w:noWrap/>
            <w:hideMark/>
          </w:tcPr>
          <w:p w14:paraId="3A29E5B7" w14:textId="77777777" w:rsidR="00A924F9" w:rsidRPr="00A924F9" w:rsidRDefault="00A924F9" w:rsidP="00941426">
            <w:r w:rsidRPr="00A924F9">
              <w:t>Simulation Management &amp; Lifecycle</w:t>
            </w:r>
          </w:p>
        </w:tc>
      </w:tr>
    </w:tbl>
    <w:p w14:paraId="3F9D95E4" w14:textId="77777777" w:rsidR="00A924F9" w:rsidRDefault="00A924F9" w:rsidP="00941426"/>
    <w:tbl>
      <w:tblPr>
        <w:tblStyle w:val="TableGrid"/>
        <w:tblW w:w="9198" w:type="dxa"/>
        <w:tblLook w:val="04A0" w:firstRow="1" w:lastRow="0" w:firstColumn="1" w:lastColumn="0" w:noHBand="0" w:noVBand="1"/>
      </w:tblPr>
      <w:tblGrid>
        <w:gridCol w:w="745"/>
        <w:gridCol w:w="1148"/>
        <w:gridCol w:w="1510"/>
        <w:gridCol w:w="1622"/>
        <w:gridCol w:w="1328"/>
        <w:gridCol w:w="1475"/>
        <w:gridCol w:w="1880"/>
      </w:tblGrid>
      <w:tr w:rsidR="00A924F9" w:rsidRPr="00A924F9" w14:paraId="478FC1B8" w14:textId="77777777" w:rsidTr="00A924F9">
        <w:trPr>
          <w:trHeight w:val="285"/>
        </w:trPr>
        <w:tc>
          <w:tcPr>
            <w:tcW w:w="745" w:type="dxa"/>
            <w:shd w:val="clear" w:color="auto" w:fill="92D050"/>
            <w:noWrap/>
            <w:hideMark/>
          </w:tcPr>
          <w:p w14:paraId="71984992" w14:textId="77777777" w:rsidR="00A924F9" w:rsidRPr="00A924F9" w:rsidRDefault="00A924F9" w:rsidP="00941426">
            <w:r w:rsidRPr="00A924F9">
              <w:t>S.NO</w:t>
            </w:r>
          </w:p>
        </w:tc>
        <w:tc>
          <w:tcPr>
            <w:tcW w:w="1148" w:type="dxa"/>
            <w:shd w:val="clear" w:color="auto" w:fill="92D050"/>
            <w:noWrap/>
            <w:hideMark/>
          </w:tcPr>
          <w:p w14:paraId="7A4B48B7" w14:textId="77777777" w:rsidR="00A924F9" w:rsidRPr="00A924F9" w:rsidRDefault="00A924F9" w:rsidP="00941426">
            <w:r w:rsidRPr="00A924F9">
              <w:t>TEST CASE ID</w:t>
            </w:r>
          </w:p>
        </w:tc>
        <w:tc>
          <w:tcPr>
            <w:tcW w:w="1510" w:type="dxa"/>
            <w:shd w:val="clear" w:color="auto" w:fill="92D050"/>
            <w:noWrap/>
            <w:hideMark/>
          </w:tcPr>
          <w:p w14:paraId="35319D3A" w14:textId="77777777" w:rsidR="00A924F9" w:rsidRPr="00A924F9" w:rsidRDefault="00A924F9" w:rsidP="00941426">
            <w:r w:rsidRPr="00A924F9">
              <w:t>TEST CASE DESCRIPTION</w:t>
            </w:r>
          </w:p>
        </w:tc>
        <w:tc>
          <w:tcPr>
            <w:tcW w:w="1432" w:type="dxa"/>
            <w:shd w:val="clear" w:color="auto" w:fill="92D050"/>
            <w:noWrap/>
            <w:hideMark/>
          </w:tcPr>
          <w:p w14:paraId="4B698094" w14:textId="77777777" w:rsidR="00A924F9" w:rsidRPr="00A924F9" w:rsidRDefault="00A924F9" w:rsidP="00941426">
            <w:r w:rsidRPr="00A924F9">
              <w:t>PRECONDITION</w:t>
            </w:r>
          </w:p>
        </w:tc>
        <w:tc>
          <w:tcPr>
            <w:tcW w:w="1178" w:type="dxa"/>
            <w:shd w:val="clear" w:color="auto" w:fill="92D050"/>
            <w:noWrap/>
            <w:hideMark/>
          </w:tcPr>
          <w:p w14:paraId="297684AF" w14:textId="77777777" w:rsidR="00A924F9" w:rsidRPr="00A924F9" w:rsidRDefault="00A924F9" w:rsidP="00941426">
            <w:r w:rsidRPr="00A924F9">
              <w:t>TEST DATA</w:t>
            </w:r>
          </w:p>
        </w:tc>
        <w:tc>
          <w:tcPr>
            <w:tcW w:w="1305" w:type="dxa"/>
            <w:shd w:val="clear" w:color="auto" w:fill="92D050"/>
            <w:noWrap/>
            <w:hideMark/>
          </w:tcPr>
          <w:p w14:paraId="42CCFC06" w14:textId="77777777" w:rsidR="00A924F9" w:rsidRPr="00A924F9" w:rsidRDefault="00A924F9" w:rsidP="00941426">
            <w:r w:rsidRPr="00A924F9">
              <w:t>EXPECTED RESULT</w:t>
            </w:r>
          </w:p>
        </w:tc>
        <w:tc>
          <w:tcPr>
            <w:tcW w:w="1880" w:type="dxa"/>
            <w:shd w:val="clear" w:color="auto" w:fill="92D050"/>
            <w:noWrap/>
            <w:hideMark/>
          </w:tcPr>
          <w:p w14:paraId="4CED52D6" w14:textId="77777777" w:rsidR="00A924F9" w:rsidRPr="00A924F9" w:rsidRDefault="00A924F9" w:rsidP="00941426">
            <w:r w:rsidRPr="00A924F9">
              <w:t>POSTCONDITION</w:t>
            </w:r>
          </w:p>
        </w:tc>
      </w:tr>
      <w:tr w:rsidR="00A924F9" w:rsidRPr="00A924F9" w14:paraId="0F9E5D4A" w14:textId="77777777" w:rsidTr="00A924F9">
        <w:trPr>
          <w:trHeight w:val="285"/>
        </w:trPr>
        <w:tc>
          <w:tcPr>
            <w:tcW w:w="745" w:type="dxa"/>
            <w:hideMark/>
          </w:tcPr>
          <w:p w14:paraId="710791D9" w14:textId="77777777" w:rsidR="00A924F9" w:rsidRPr="00A924F9" w:rsidRDefault="00A924F9" w:rsidP="00941426">
            <w:r w:rsidRPr="00A924F9">
              <w:t>1</w:t>
            </w:r>
          </w:p>
        </w:tc>
        <w:tc>
          <w:tcPr>
            <w:tcW w:w="1148" w:type="dxa"/>
            <w:hideMark/>
          </w:tcPr>
          <w:p w14:paraId="4A732226" w14:textId="77777777" w:rsidR="00A924F9" w:rsidRPr="00A924F9" w:rsidRDefault="00A924F9" w:rsidP="00941426">
            <w:r w:rsidRPr="00A924F9">
              <w:t>FE-Sim-01</w:t>
            </w:r>
          </w:p>
        </w:tc>
        <w:tc>
          <w:tcPr>
            <w:tcW w:w="1510" w:type="dxa"/>
            <w:hideMark/>
          </w:tcPr>
          <w:p w14:paraId="3DF1F06F" w14:textId="77777777" w:rsidR="00A924F9" w:rsidRPr="00A924F9" w:rsidRDefault="00A924F9" w:rsidP="00941426">
            <w:r w:rsidRPr="00A924F9">
              <w:t>Verify successful simulation launch.</w:t>
            </w:r>
          </w:p>
        </w:tc>
        <w:tc>
          <w:tcPr>
            <w:tcW w:w="1432" w:type="dxa"/>
            <w:hideMark/>
          </w:tcPr>
          <w:p w14:paraId="05A1A9FF" w14:textId="77777777" w:rsidR="00A924F9" w:rsidRPr="00A924F9" w:rsidRDefault="00A924F9" w:rsidP="00941426">
            <w:r w:rsidRPr="00A924F9">
              <w:t>User has passed questionnaire and simulation is unlocked.</w:t>
            </w:r>
          </w:p>
        </w:tc>
        <w:tc>
          <w:tcPr>
            <w:tcW w:w="1178" w:type="dxa"/>
            <w:hideMark/>
          </w:tcPr>
          <w:p w14:paraId="26033CAF" w14:textId="77777777" w:rsidR="00A924F9" w:rsidRPr="00A924F9" w:rsidRDefault="00A924F9" w:rsidP="00941426">
            <w:r w:rsidRPr="00A924F9">
              <w:t>Click "Launch Simulation" button</w:t>
            </w:r>
          </w:p>
        </w:tc>
        <w:tc>
          <w:tcPr>
            <w:tcW w:w="1305" w:type="dxa"/>
            <w:hideMark/>
          </w:tcPr>
          <w:p w14:paraId="653BBD05" w14:textId="77777777" w:rsidR="00A924F9" w:rsidRPr="00A924F9" w:rsidRDefault="00A924F9" w:rsidP="00941426">
            <w:r w:rsidRPr="00A924F9">
              <w:t>Simulation Starting toast. Consoles appear. Status changes to "Running".</w:t>
            </w:r>
          </w:p>
        </w:tc>
        <w:tc>
          <w:tcPr>
            <w:tcW w:w="1880" w:type="dxa"/>
            <w:hideMark/>
          </w:tcPr>
          <w:p w14:paraId="3FCF528A" w14:textId="77777777" w:rsidR="00A924F9" w:rsidRPr="00A924F9" w:rsidRDefault="00A924F9" w:rsidP="00941426">
            <w:r w:rsidRPr="00A924F9">
              <w:t>Kubernetes pods deployed. Simulation environment created. UI shows running state.</w:t>
            </w:r>
          </w:p>
        </w:tc>
      </w:tr>
      <w:tr w:rsidR="00A924F9" w:rsidRPr="00A924F9" w14:paraId="1993F215" w14:textId="77777777" w:rsidTr="00A924F9">
        <w:trPr>
          <w:trHeight w:val="285"/>
        </w:trPr>
        <w:tc>
          <w:tcPr>
            <w:tcW w:w="745" w:type="dxa"/>
            <w:hideMark/>
          </w:tcPr>
          <w:p w14:paraId="496D9B9A" w14:textId="77777777" w:rsidR="00A924F9" w:rsidRPr="00A924F9" w:rsidRDefault="00A924F9" w:rsidP="00941426">
            <w:r w:rsidRPr="00A924F9">
              <w:t>2</w:t>
            </w:r>
          </w:p>
        </w:tc>
        <w:tc>
          <w:tcPr>
            <w:tcW w:w="1148" w:type="dxa"/>
            <w:hideMark/>
          </w:tcPr>
          <w:p w14:paraId="0CF733DF" w14:textId="77777777" w:rsidR="00A924F9" w:rsidRPr="00A924F9" w:rsidRDefault="00A924F9" w:rsidP="00941426">
            <w:r w:rsidRPr="00A924F9">
              <w:t>FE-Sim-02</w:t>
            </w:r>
          </w:p>
        </w:tc>
        <w:tc>
          <w:tcPr>
            <w:tcW w:w="1510" w:type="dxa"/>
            <w:hideMark/>
          </w:tcPr>
          <w:p w14:paraId="028DAC16" w14:textId="77777777" w:rsidR="00A924F9" w:rsidRPr="00A924F9" w:rsidRDefault="00A924F9" w:rsidP="00941426">
            <w:r w:rsidRPr="00A924F9">
              <w:t>Verify locked simulation cannot be started.</w:t>
            </w:r>
          </w:p>
        </w:tc>
        <w:tc>
          <w:tcPr>
            <w:tcW w:w="1432" w:type="dxa"/>
            <w:hideMark/>
          </w:tcPr>
          <w:p w14:paraId="100F72B4" w14:textId="77777777" w:rsidR="00A924F9" w:rsidRPr="00A924F9" w:rsidRDefault="00A924F9" w:rsidP="00941426">
            <w:r w:rsidRPr="00A924F9">
              <w:t>User has not passed questionnaire.</w:t>
            </w:r>
          </w:p>
        </w:tc>
        <w:tc>
          <w:tcPr>
            <w:tcW w:w="1178" w:type="dxa"/>
            <w:hideMark/>
          </w:tcPr>
          <w:p w14:paraId="3BB02B66" w14:textId="77777777" w:rsidR="00A924F9" w:rsidRPr="00A924F9" w:rsidRDefault="00A924F9" w:rsidP="00941426">
            <w:r w:rsidRPr="00A924F9">
              <w:t>Attempt to access/click Launch button</w:t>
            </w:r>
          </w:p>
        </w:tc>
        <w:tc>
          <w:tcPr>
            <w:tcW w:w="1305" w:type="dxa"/>
            <w:hideMark/>
          </w:tcPr>
          <w:p w14:paraId="707DC7E3" w14:textId="77777777" w:rsidR="00A924F9" w:rsidRPr="00A924F9" w:rsidRDefault="00A924F9" w:rsidP="00941426">
            <w:r w:rsidRPr="00A924F9">
              <w:t>Lock icon visible. Button disabled or prompts to take questionnaire.</w:t>
            </w:r>
          </w:p>
        </w:tc>
        <w:tc>
          <w:tcPr>
            <w:tcW w:w="1880" w:type="dxa"/>
            <w:hideMark/>
          </w:tcPr>
          <w:p w14:paraId="246A3585" w14:textId="77777777" w:rsidR="00A924F9" w:rsidRPr="00A924F9" w:rsidRDefault="00A924F9" w:rsidP="00941426">
            <w:r w:rsidRPr="00A924F9">
              <w:t>Simulation not launched. User prompted to complete questionnaire.</w:t>
            </w:r>
          </w:p>
        </w:tc>
      </w:tr>
      <w:tr w:rsidR="00A924F9" w:rsidRPr="00A924F9" w14:paraId="264E1D21" w14:textId="77777777" w:rsidTr="00A924F9">
        <w:trPr>
          <w:trHeight w:val="285"/>
        </w:trPr>
        <w:tc>
          <w:tcPr>
            <w:tcW w:w="745" w:type="dxa"/>
            <w:hideMark/>
          </w:tcPr>
          <w:p w14:paraId="5BBABD09" w14:textId="77777777" w:rsidR="00A924F9" w:rsidRPr="00A924F9" w:rsidRDefault="00A924F9" w:rsidP="00941426">
            <w:r w:rsidRPr="00A924F9">
              <w:t>3</w:t>
            </w:r>
          </w:p>
        </w:tc>
        <w:tc>
          <w:tcPr>
            <w:tcW w:w="1148" w:type="dxa"/>
            <w:hideMark/>
          </w:tcPr>
          <w:p w14:paraId="25F2DEF5" w14:textId="77777777" w:rsidR="00A924F9" w:rsidRPr="00A924F9" w:rsidRDefault="00A924F9" w:rsidP="00941426">
            <w:r w:rsidRPr="00A924F9">
              <w:t>FE-Sim-03</w:t>
            </w:r>
          </w:p>
        </w:tc>
        <w:tc>
          <w:tcPr>
            <w:tcW w:w="1510" w:type="dxa"/>
            <w:hideMark/>
          </w:tcPr>
          <w:p w14:paraId="71602AED" w14:textId="77777777" w:rsidR="00A924F9" w:rsidRPr="00A924F9" w:rsidRDefault="00A924F9" w:rsidP="00941426">
            <w:r w:rsidRPr="00A924F9">
              <w:t>Verify stopping a running simulation.</w:t>
            </w:r>
          </w:p>
        </w:tc>
        <w:tc>
          <w:tcPr>
            <w:tcW w:w="1432" w:type="dxa"/>
            <w:hideMark/>
          </w:tcPr>
          <w:p w14:paraId="115BC2B5" w14:textId="77777777" w:rsidR="00A924F9" w:rsidRPr="00A924F9" w:rsidRDefault="00A924F9" w:rsidP="00941426">
            <w:r w:rsidRPr="00A924F9">
              <w:t>Simulation is currently running.</w:t>
            </w:r>
          </w:p>
        </w:tc>
        <w:tc>
          <w:tcPr>
            <w:tcW w:w="1178" w:type="dxa"/>
            <w:hideMark/>
          </w:tcPr>
          <w:p w14:paraId="08494FEE" w14:textId="77777777" w:rsidR="00A924F9" w:rsidRPr="00A924F9" w:rsidRDefault="00A924F9" w:rsidP="00941426">
            <w:r w:rsidRPr="00A924F9">
              <w:t>Click "Terminate Simulation" button</w:t>
            </w:r>
          </w:p>
        </w:tc>
        <w:tc>
          <w:tcPr>
            <w:tcW w:w="1305" w:type="dxa"/>
            <w:hideMark/>
          </w:tcPr>
          <w:p w14:paraId="7F8C1D72" w14:textId="77777777" w:rsidR="00A924F9" w:rsidRPr="00A924F9" w:rsidRDefault="00A924F9" w:rsidP="00941426">
            <w:r w:rsidRPr="00A924F9">
              <w:t>Simulation Stopped toast. UI resets to initial state.</w:t>
            </w:r>
          </w:p>
        </w:tc>
        <w:tc>
          <w:tcPr>
            <w:tcW w:w="1880" w:type="dxa"/>
            <w:hideMark/>
          </w:tcPr>
          <w:p w14:paraId="3D52A343" w14:textId="77777777" w:rsidR="00A924F9" w:rsidRPr="00A924F9" w:rsidRDefault="00A924F9" w:rsidP="00941426">
            <w:r w:rsidRPr="00A924F9">
              <w:t>Kubernetes pods terminated. Simulation resources cleaned up. UI returns to initial state.</w:t>
            </w:r>
          </w:p>
        </w:tc>
      </w:tr>
    </w:tbl>
    <w:p w14:paraId="1ADAA86C" w14:textId="77777777" w:rsidR="00A924F9" w:rsidRDefault="00A924F9" w:rsidP="00941426"/>
    <w:tbl>
      <w:tblPr>
        <w:tblStyle w:val="TableGrid"/>
        <w:tblW w:w="9738" w:type="dxa"/>
        <w:tblLook w:val="04A0" w:firstRow="1" w:lastRow="0" w:firstColumn="1" w:lastColumn="0" w:noHBand="0" w:noVBand="1"/>
      </w:tblPr>
      <w:tblGrid>
        <w:gridCol w:w="1304"/>
        <w:gridCol w:w="1648"/>
        <w:gridCol w:w="2376"/>
        <w:gridCol w:w="4410"/>
      </w:tblGrid>
      <w:tr w:rsidR="00A924F9" w:rsidRPr="00A924F9" w14:paraId="68FE61C4" w14:textId="77777777" w:rsidTr="00A924F9">
        <w:trPr>
          <w:trHeight w:val="285"/>
        </w:trPr>
        <w:tc>
          <w:tcPr>
            <w:tcW w:w="1304" w:type="dxa"/>
            <w:shd w:val="clear" w:color="auto" w:fill="92D050"/>
            <w:noWrap/>
            <w:hideMark/>
          </w:tcPr>
          <w:p w14:paraId="2E6E23F3" w14:textId="77777777" w:rsidR="00A924F9" w:rsidRPr="00A924F9" w:rsidRDefault="00A924F9" w:rsidP="00941426">
            <w:r w:rsidRPr="00A924F9">
              <w:t>SCENARIO ID</w:t>
            </w:r>
          </w:p>
        </w:tc>
        <w:tc>
          <w:tcPr>
            <w:tcW w:w="1648" w:type="dxa"/>
            <w:noWrap/>
            <w:hideMark/>
          </w:tcPr>
          <w:p w14:paraId="5265FA97" w14:textId="77777777" w:rsidR="00A924F9" w:rsidRPr="00A924F9" w:rsidRDefault="00A924F9" w:rsidP="00941426">
            <w:r w:rsidRPr="00A924F9">
              <w:t>TS-ADMIN-001</w:t>
            </w:r>
          </w:p>
        </w:tc>
        <w:tc>
          <w:tcPr>
            <w:tcW w:w="2376" w:type="dxa"/>
            <w:shd w:val="clear" w:color="auto" w:fill="92D050"/>
            <w:noWrap/>
            <w:hideMark/>
          </w:tcPr>
          <w:p w14:paraId="2D4B607A" w14:textId="77777777" w:rsidR="00A924F9" w:rsidRPr="00A924F9" w:rsidRDefault="00A924F9" w:rsidP="00941426">
            <w:r w:rsidRPr="00A924F9">
              <w:t>SCENARIO DESCRIPTION</w:t>
            </w:r>
          </w:p>
        </w:tc>
        <w:tc>
          <w:tcPr>
            <w:tcW w:w="4410" w:type="dxa"/>
            <w:noWrap/>
            <w:hideMark/>
          </w:tcPr>
          <w:p w14:paraId="3FC0F832" w14:textId="77777777" w:rsidR="00A924F9" w:rsidRPr="00A924F9" w:rsidRDefault="00A924F9" w:rsidP="00941426">
            <w:r w:rsidRPr="00A924F9">
              <w:t>Admin Dashboard &amp; User Management</w:t>
            </w:r>
          </w:p>
        </w:tc>
      </w:tr>
    </w:tbl>
    <w:p w14:paraId="4BB94EE6" w14:textId="77777777" w:rsidR="00A924F9" w:rsidRDefault="00A924F9" w:rsidP="00941426"/>
    <w:tbl>
      <w:tblPr>
        <w:tblStyle w:val="TableGrid"/>
        <w:tblW w:w="9288" w:type="dxa"/>
        <w:tblLook w:val="04A0" w:firstRow="1" w:lastRow="0" w:firstColumn="1" w:lastColumn="0" w:noHBand="0" w:noVBand="1"/>
      </w:tblPr>
      <w:tblGrid>
        <w:gridCol w:w="705"/>
        <w:gridCol w:w="1148"/>
        <w:gridCol w:w="1464"/>
        <w:gridCol w:w="1622"/>
        <w:gridCol w:w="1141"/>
        <w:gridCol w:w="1353"/>
        <w:gridCol w:w="2079"/>
      </w:tblGrid>
      <w:tr w:rsidR="00A924F9" w:rsidRPr="00A924F9" w14:paraId="2E373107" w14:textId="77777777" w:rsidTr="00A924F9">
        <w:trPr>
          <w:trHeight w:val="285"/>
        </w:trPr>
        <w:tc>
          <w:tcPr>
            <w:tcW w:w="705" w:type="dxa"/>
            <w:shd w:val="clear" w:color="auto" w:fill="92D050"/>
            <w:noWrap/>
            <w:hideMark/>
          </w:tcPr>
          <w:p w14:paraId="7B9079B7" w14:textId="77777777" w:rsidR="00A924F9" w:rsidRPr="00A924F9" w:rsidRDefault="00A924F9" w:rsidP="00941426">
            <w:r w:rsidRPr="00A924F9">
              <w:t>S.NO</w:t>
            </w:r>
          </w:p>
        </w:tc>
        <w:tc>
          <w:tcPr>
            <w:tcW w:w="1148" w:type="dxa"/>
            <w:shd w:val="clear" w:color="auto" w:fill="92D050"/>
            <w:noWrap/>
            <w:hideMark/>
          </w:tcPr>
          <w:p w14:paraId="709A4B20" w14:textId="77777777" w:rsidR="00A924F9" w:rsidRPr="00A924F9" w:rsidRDefault="00A924F9" w:rsidP="00941426">
            <w:r w:rsidRPr="00A924F9">
              <w:t>TEST CASE ID</w:t>
            </w:r>
          </w:p>
        </w:tc>
        <w:tc>
          <w:tcPr>
            <w:tcW w:w="1460" w:type="dxa"/>
            <w:shd w:val="clear" w:color="auto" w:fill="92D050"/>
            <w:noWrap/>
            <w:hideMark/>
          </w:tcPr>
          <w:p w14:paraId="6A410F52" w14:textId="77777777" w:rsidR="00A924F9" w:rsidRPr="00A924F9" w:rsidRDefault="00A924F9" w:rsidP="00941426">
            <w:r w:rsidRPr="00A924F9">
              <w:t>TEST CASE DESCRIPTION</w:t>
            </w:r>
          </w:p>
        </w:tc>
        <w:tc>
          <w:tcPr>
            <w:tcW w:w="1533" w:type="dxa"/>
            <w:shd w:val="clear" w:color="auto" w:fill="92D050"/>
            <w:noWrap/>
            <w:hideMark/>
          </w:tcPr>
          <w:p w14:paraId="5CF5B100" w14:textId="77777777" w:rsidR="00A924F9" w:rsidRPr="00A924F9" w:rsidRDefault="00A924F9" w:rsidP="00941426">
            <w:r w:rsidRPr="00A924F9">
              <w:t>PRECONDITION</w:t>
            </w:r>
          </w:p>
        </w:tc>
        <w:tc>
          <w:tcPr>
            <w:tcW w:w="1082" w:type="dxa"/>
            <w:shd w:val="clear" w:color="auto" w:fill="92D050"/>
            <w:noWrap/>
            <w:hideMark/>
          </w:tcPr>
          <w:p w14:paraId="589442A3" w14:textId="77777777" w:rsidR="00A924F9" w:rsidRPr="00A924F9" w:rsidRDefault="00A924F9" w:rsidP="00941426">
            <w:r w:rsidRPr="00A924F9">
              <w:t>TEST DATA</w:t>
            </w:r>
          </w:p>
        </w:tc>
        <w:tc>
          <w:tcPr>
            <w:tcW w:w="1281" w:type="dxa"/>
            <w:shd w:val="clear" w:color="auto" w:fill="92D050"/>
            <w:noWrap/>
            <w:hideMark/>
          </w:tcPr>
          <w:p w14:paraId="4ACD47CC" w14:textId="77777777" w:rsidR="00A924F9" w:rsidRPr="00A924F9" w:rsidRDefault="00A924F9" w:rsidP="00941426">
            <w:r w:rsidRPr="00A924F9">
              <w:t>EXPECTED RESULT</w:t>
            </w:r>
          </w:p>
        </w:tc>
        <w:tc>
          <w:tcPr>
            <w:tcW w:w="2079" w:type="dxa"/>
            <w:shd w:val="clear" w:color="auto" w:fill="92D050"/>
            <w:noWrap/>
            <w:hideMark/>
          </w:tcPr>
          <w:p w14:paraId="40483C1E" w14:textId="77777777" w:rsidR="00A924F9" w:rsidRPr="00A924F9" w:rsidRDefault="00A924F9" w:rsidP="00941426">
            <w:r w:rsidRPr="00A924F9">
              <w:t>POSTCONDITION</w:t>
            </w:r>
          </w:p>
        </w:tc>
      </w:tr>
      <w:tr w:rsidR="00A924F9" w:rsidRPr="00A924F9" w14:paraId="268041C9" w14:textId="77777777" w:rsidTr="00A924F9">
        <w:trPr>
          <w:trHeight w:val="285"/>
        </w:trPr>
        <w:tc>
          <w:tcPr>
            <w:tcW w:w="705" w:type="dxa"/>
            <w:hideMark/>
          </w:tcPr>
          <w:p w14:paraId="1660A320" w14:textId="77777777" w:rsidR="00A924F9" w:rsidRPr="00A924F9" w:rsidRDefault="00A924F9" w:rsidP="00941426">
            <w:r w:rsidRPr="00A924F9">
              <w:t>1</w:t>
            </w:r>
          </w:p>
        </w:tc>
        <w:tc>
          <w:tcPr>
            <w:tcW w:w="1148" w:type="dxa"/>
            <w:hideMark/>
          </w:tcPr>
          <w:p w14:paraId="145EC457" w14:textId="77777777" w:rsidR="00A924F9" w:rsidRPr="00A924F9" w:rsidRDefault="00A924F9" w:rsidP="00941426">
            <w:r w:rsidRPr="00A924F9">
              <w:t>FE-Admin-01</w:t>
            </w:r>
          </w:p>
        </w:tc>
        <w:tc>
          <w:tcPr>
            <w:tcW w:w="1460" w:type="dxa"/>
            <w:hideMark/>
          </w:tcPr>
          <w:p w14:paraId="129EFC8C" w14:textId="77777777" w:rsidR="00A924F9" w:rsidRPr="00A924F9" w:rsidRDefault="00A924F9" w:rsidP="00941426">
            <w:r w:rsidRPr="00A924F9">
              <w:t>Verify Admin Dashboard loads for admin.</w:t>
            </w:r>
          </w:p>
        </w:tc>
        <w:tc>
          <w:tcPr>
            <w:tcW w:w="1533" w:type="dxa"/>
            <w:hideMark/>
          </w:tcPr>
          <w:p w14:paraId="784B5083" w14:textId="77777777" w:rsidR="00A924F9" w:rsidRPr="00A924F9" w:rsidRDefault="00A924F9" w:rsidP="00941426">
            <w:r w:rsidRPr="00A924F9">
              <w:t>User is logged in with role: 'admin'</w:t>
            </w:r>
          </w:p>
        </w:tc>
        <w:tc>
          <w:tcPr>
            <w:tcW w:w="1082" w:type="dxa"/>
            <w:hideMark/>
          </w:tcPr>
          <w:p w14:paraId="7C5CA0A1" w14:textId="77777777" w:rsidR="00A924F9" w:rsidRPr="00A924F9" w:rsidRDefault="00A924F9" w:rsidP="00941426">
            <w:r w:rsidRPr="00A924F9">
              <w:t>None</w:t>
            </w:r>
          </w:p>
        </w:tc>
        <w:tc>
          <w:tcPr>
            <w:tcW w:w="1281" w:type="dxa"/>
            <w:hideMark/>
          </w:tcPr>
          <w:p w14:paraId="088B4830" w14:textId="77777777" w:rsidR="00A924F9" w:rsidRPr="00A924F9" w:rsidRDefault="00A924F9" w:rsidP="00941426">
            <w:r w:rsidRPr="00A924F9">
              <w:t>Dashboard UI visible. K8s pods list displayed.</w:t>
            </w:r>
          </w:p>
        </w:tc>
        <w:tc>
          <w:tcPr>
            <w:tcW w:w="2079" w:type="dxa"/>
            <w:hideMark/>
          </w:tcPr>
          <w:p w14:paraId="625D0B1D" w14:textId="77777777" w:rsidR="00A924F9" w:rsidRPr="00A924F9" w:rsidRDefault="00A924F9" w:rsidP="00941426">
            <w:r w:rsidRPr="00A924F9">
              <w:t>Admin dashboard displayed successfully.</w:t>
            </w:r>
          </w:p>
        </w:tc>
      </w:tr>
      <w:tr w:rsidR="00A924F9" w:rsidRPr="00A924F9" w14:paraId="702B6785" w14:textId="77777777" w:rsidTr="00A924F9">
        <w:trPr>
          <w:trHeight w:val="285"/>
        </w:trPr>
        <w:tc>
          <w:tcPr>
            <w:tcW w:w="705" w:type="dxa"/>
            <w:hideMark/>
          </w:tcPr>
          <w:p w14:paraId="2168853A" w14:textId="77777777" w:rsidR="00A924F9" w:rsidRPr="00A924F9" w:rsidRDefault="00A924F9" w:rsidP="00941426">
            <w:r w:rsidRPr="00A924F9">
              <w:t>2</w:t>
            </w:r>
          </w:p>
        </w:tc>
        <w:tc>
          <w:tcPr>
            <w:tcW w:w="1148" w:type="dxa"/>
            <w:hideMark/>
          </w:tcPr>
          <w:p w14:paraId="41CBC74E" w14:textId="77777777" w:rsidR="00A924F9" w:rsidRPr="00A924F9" w:rsidRDefault="00A924F9" w:rsidP="00941426">
            <w:r w:rsidRPr="00A924F9">
              <w:t>FE-Admin-02</w:t>
            </w:r>
          </w:p>
        </w:tc>
        <w:tc>
          <w:tcPr>
            <w:tcW w:w="1460" w:type="dxa"/>
            <w:hideMark/>
          </w:tcPr>
          <w:p w14:paraId="41A9CEE2" w14:textId="77777777" w:rsidR="00A924F9" w:rsidRPr="00A924F9" w:rsidRDefault="00A924F9" w:rsidP="00941426">
            <w:r w:rsidRPr="00A924F9">
              <w:t>Verify non-admins are blocked from admin area.</w:t>
            </w:r>
          </w:p>
        </w:tc>
        <w:tc>
          <w:tcPr>
            <w:tcW w:w="1533" w:type="dxa"/>
            <w:hideMark/>
          </w:tcPr>
          <w:p w14:paraId="2A727BE2" w14:textId="77777777" w:rsidR="00A924F9" w:rsidRPr="00A924F9" w:rsidRDefault="00A924F9" w:rsidP="00941426">
            <w:r w:rsidRPr="00A924F9">
              <w:t>User is logged in with role: 'student'</w:t>
            </w:r>
          </w:p>
        </w:tc>
        <w:tc>
          <w:tcPr>
            <w:tcW w:w="1082" w:type="dxa"/>
            <w:hideMark/>
          </w:tcPr>
          <w:p w14:paraId="05076765" w14:textId="77777777" w:rsidR="00A924F9" w:rsidRPr="00A924F9" w:rsidRDefault="00A924F9" w:rsidP="00941426">
            <w:r w:rsidRPr="00A924F9">
              <w:t>Navigate to /admin route</w:t>
            </w:r>
          </w:p>
        </w:tc>
        <w:tc>
          <w:tcPr>
            <w:tcW w:w="1281" w:type="dxa"/>
            <w:hideMark/>
          </w:tcPr>
          <w:p w14:paraId="08163C73" w14:textId="77777777" w:rsidR="00A924F9" w:rsidRPr="00A924F9" w:rsidRDefault="00A924F9" w:rsidP="00941426">
            <w:r w:rsidRPr="00A924F9">
              <w:t>Redirected to /dashboard. Access Denied toast appears.</w:t>
            </w:r>
          </w:p>
        </w:tc>
        <w:tc>
          <w:tcPr>
            <w:tcW w:w="2079" w:type="dxa"/>
            <w:hideMark/>
          </w:tcPr>
          <w:p w14:paraId="5819C870" w14:textId="77777777" w:rsidR="00A924F9" w:rsidRPr="00A924F9" w:rsidRDefault="00A924F9" w:rsidP="00941426">
            <w:r w:rsidRPr="00A924F9">
              <w:t>Access denied. User redirected to dashboard.</w:t>
            </w:r>
          </w:p>
        </w:tc>
      </w:tr>
      <w:tr w:rsidR="00A924F9" w:rsidRPr="00A924F9" w14:paraId="1199AF3E" w14:textId="77777777" w:rsidTr="00A924F9">
        <w:trPr>
          <w:trHeight w:val="285"/>
        </w:trPr>
        <w:tc>
          <w:tcPr>
            <w:tcW w:w="705" w:type="dxa"/>
            <w:hideMark/>
          </w:tcPr>
          <w:p w14:paraId="4C2F5CAA" w14:textId="77777777" w:rsidR="00A924F9" w:rsidRPr="00A924F9" w:rsidRDefault="00A924F9" w:rsidP="00941426">
            <w:r w:rsidRPr="00A924F9">
              <w:t>3</w:t>
            </w:r>
          </w:p>
        </w:tc>
        <w:tc>
          <w:tcPr>
            <w:tcW w:w="1148" w:type="dxa"/>
            <w:hideMark/>
          </w:tcPr>
          <w:p w14:paraId="5002CFA1" w14:textId="77777777" w:rsidR="00A924F9" w:rsidRPr="00A924F9" w:rsidRDefault="00A924F9" w:rsidP="00941426">
            <w:r w:rsidRPr="00A924F9">
              <w:t>FE-Admin-03</w:t>
            </w:r>
          </w:p>
        </w:tc>
        <w:tc>
          <w:tcPr>
            <w:tcW w:w="1460" w:type="dxa"/>
            <w:hideMark/>
          </w:tcPr>
          <w:p w14:paraId="16E44695" w14:textId="77777777" w:rsidR="00A924F9" w:rsidRPr="00A924F9" w:rsidRDefault="00A924F9" w:rsidP="00941426">
            <w:r w:rsidRPr="00A924F9">
              <w:t>Verify pod status display and details expansion.</w:t>
            </w:r>
          </w:p>
        </w:tc>
        <w:tc>
          <w:tcPr>
            <w:tcW w:w="1533" w:type="dxa"/>
            <w:hideMark/>
          </w:tcPr>
          <w:p w14:paraId="4E74759B" w14:textId="77777777" w:rsidR="00A924F9" w:rsidRPr="00A924F9" w:rsidRDefault="00A924F9" w:rsidP="00941426">
            <w:proofErr w:type="gramStart"/>
            <w:r w:rsidRPr="00A924F9">
              <w:t>User is</w:t>
            </w:r>
            <w:proofErr w:type="gramEnd"/>
            <w:r w:rsidRPr="00A924F9">
              <w:t xml:space="preserve"> admin and cluster </w:t>
            </w:r>
            <w:proofErr w:type="gramStart"/>
            <w:r w:rsidRPr="00A924F9">
              <w:t>is</w:t>
            </w:r>
            <w:proofErr w:type="gramEnd"/>
            <w:r w:rsidRPr="00A924F9">
              <w:t xml:space="preserve"> active.</w:t>
            </w:r>
          </w:p>
        </w:tc>
        <w:tc>
          <w:tcPr>
            <w:tcW w:w="1082" w:type="dxa"/>
            <w:hideMark/>
          </w:tcPr>
          <w:p w14:paraId="64D08CFA" w14:textId="77777777" w:rsidR="00A924F9" w:rsidRPr="00A924F9" w:rsidRDefault="00A924F9" w:rsidP="00941426">
            <w:r w:rsidRPr="00A924F9">
              <w:t>Click on a Pod card</w:t>
            </w:r>
          </w:p>
        </w:tc>
        <w:tc>
          <w:tcPr>
            <w:tcW w:w="1281" w:type="dxa"/>
            <w:hideMark/>
          </w:tcPr>
          <w:p w14:paraId="2FBD5293" w14:textId="77777777" w:rsidR="00A924F9" w:rsidRPr="00A924F9" w:rsidRDefault="00A924F9" w:rsidP="00941426">
            <w:r w:rsidRPr="00A924F9">
              <w:t xml:space="preserve">Detailed labels and IP shown in expanded </w:t>
            </w:r>
            <w:r w:rsidRPr="00A924F9">
              <w:lastRenderedPageBreak/>
              <w:t>view.</w:t>
            </w:r>
          </w:p>
        </w:tc>
        <w:tc>
          <w:tcPr>
            <w:tcW w:w="2079" w:type="dxa"/>
            <w:hideMark/>
          </w:tcPr>
          <w:p w14:paraId="0D159FA2" w14:textId="77777777" w:rsidR="00A924F9" w:rsidRPr="00A924F9" w:rsidRDefault="00A924F9" w:rsidP="00941426">
            <w:r w:rsidRPr="00A924F9">
              <w:lastRenderedPageBreak/>
              <w:t>Pod details displayed successfully.</w:t>
            </w:r>
          </w:p>
        </w:tc>
      </w:tr>
      <w:tr w:rsidR="00A924F9" w:rsidRPr="00A924F9" w14:paraId="5174F443" w14:textId="77777777" w:rsidTr="00A924F9">
        <w:trPr>
          <w:trHeight w:val="285"/>
        </w:trPr>
        <w:tc>
          <w:tcPr>
            <w:tcW w:w="705" w:type="dxa"/>
            <w:hideMark/>
          </w:tcPr>
          <w:p w14:paraId="4FE4A980" w14:textId="77777777" w:rsidR="00A924F9" w:rsidRPr="00A924F9" w:rsidRDefault="00A924F9" w:rsidP="00941426">
            <w:r w:rsidRPr="00A924F9">
              <w:t>4</w:t>
            </w:r>
          </w:p>
        </w:tc>
        <w:tc>
          <w:tcPr>
            <w:tcW w:w="1148" w:type="dxa"/>
            <w:hideMark/>
          </w:tcPr>
          <w:p w14:paraId="12477463" w14:textId="77777777" w:rsidR="00A924F9" w:rsidRPr="00A924F9" w:rsidRDefault="00A924F9" w:rsidP="00941426">
            <w:r w:rsidRPr="00A924F9">
              <w:t>FE-Admin-04</w:t>
            </w:r>
          </w:p>
        </w:tc>
        <w:tc>
          <w:tcPr>
            <w:tcW w:w="1460" w:type="dxa"/>
            <w:hideMark/>
          </w:tcPr>
          <w:p w14:paraId="5A48A81F" w14:textId="77777777" w:rsidR="00A924F9" w:rsidRPr="00A924F9" w:rsidRDefault="00A924F9" w:rsidP="00941426">
            <w:r w:rsidRPr="00A924F9">
              <w:t>Verify handling of cluster connection failure.</w:t>
            </w:r>
          </w:p>
        </w:tc>
        <w:tc>
          <w:tcPr>
            <w:tcW w:w="1533" w:type="dxa"/>
            <w:hideMark/>
          </w:tcPr>
          <w:p w14:paraId="306682E8" w14:textId="77777777" w:rsidR="00A924F9" w:rsidRPr="00A924F9" w:rsidRDefault="00A924F9" w:rsidP="00941426">
            <w:r w:rsidRPr="00A924F9">
              <w:t>Cluster service is down or unreachable.</w:t>
            </w:r>
          </w:p>
        </w:tc>
        <w:tc>
          <w:tcPr>
            <w:tcW w:w="1082" w:type="dxa"/>
            <w:hideMark/>
          </w:tcPr>
          <w:p w14:paraId="67B8C95B" w14:textId="77777777" w:rsidR="00A924F9" w:rsidRPr="00A924F9" w:rsidRDefault="00A924F9" w:rsidP="00941426">
            <w:r w:rsidRPr="00A924F9">
              <w:t>Click "Refresh" button</w:t>
            </w:r>
          </w:p>
        </w:tc>
        <w:tc>
          <w:tcPr>
            <w:tcW w:w="1281" w:type="dxa"/>
            <w:hideMark/>
          </w:tcPr>
          <w:p w14:paraId="3711A869" w14:textId="77777777" w:rsidR="00A924F9" w:rsidRPr="00A924F9" w:rsidRDefault="00A924F9" w:rsidP="00941426">
            <w:r w:rsidRPr="00A924F9">
              <w:t>Error state shown on cards with appropriate messaging.</w:t>
            </w:r>
          </w:p>
        </w:tc>
        <w:tc>
          <w:tcPr>
            <w:tcW w:w="2079" w:type="dxa"/>
            <w:hideMark/>
          </w:tcPr>
          <w:p w14:paraId="3B76A3C1" w14:textId="77777777" w:rsidR="00A924F9" w:rsidRPr="00A924F9" w:rsidRDefault="00A924F9" w:rsidP="00941426">
            <w:r w:rsidRPr="00A924F9">
              <w:t>Error state displayed. User notified of connection failure.</w:t>
            </w:r>
          </w:p>
        </w:tc>
      </w:tr>
      <w:tr w:rsidR="00A924F9" w:rsidRPr="00A924F9" w14:paraId="50C79954" w14:textId="77777777" w:rsidTr="00A924F9">
        <w:trPr>
          <w:trHeight w:val="285"/>
        </w:trPr>
        <w:tc>
          <w:tcPr>
            <w:tcW w:w="705" w:type="dxa"/>
            <w:hideMark/>
          </w:tcPr>
          <w:p w14:paraId="0ECB7D51" w14:textId="77777777" w:rsidR="00A924F9" w:rsidRPr="00A924F9" w:rsidRDefault="00A924F9" w:rsidP="00941426">
            <w:r w:rsidRPr="00A924F9">
              <w:t>5</w:t>
            </w:r>
          </w:p>
        </w:tc>
        <w:tc>
          <w:tcPr>
            <w:tcW w:w="1148" w:type="dxa"/>
            <w:hideMark/>
          </w:tcPr>
          <w:p w14:paraId="2F935123" w14:textId="77777777" w:rsidR="00A924F9" w:rsidRPr="00A924F9" w:rsidRDefault="00A924F9" w:rsidP="00941426">
            <w:r w:rsidRPr="00A924F9">
              <w:t>FE-Admin-05</w:t>
            </w:r>
          </w:p>
        </w:tc>
        <w:tc>
          <w:tcPr>
            <w:tcW w:w="1460" w:type="dxa"/>
            <w:hideMark/>
          </w:tcPr>
          <w:p w14:paraId="419C74D8" w14:textId="77777777" w:rsidR="00A924F9" w:rsidRPr="00A924F9" w:rsidRDefault="00A924F9" w:rsidP="00941426">
            <w:r w:rsidRPr="00A924F9">
              <w:t>Verify admin can see and expand user details.</w:t>
            </w:r>
          </w:p>
        </w:tc>
        <w:tc>
          <w:tcPr>
            <w:tcW w:w="1533" w:type="dxa"/>
            <w:hideMark/>
          </w:tcPr>
          <w:p w14:paraId="2A3B6719" w14:textId="77777777" w:rsidR="00A924F9" w:rsidRPr="00A924F9" w:rsidRDefault="00A924F9" w:rsidP="00941426">
            <w:r w:rsidRPr="00A924F9">
              <w:t>Admin is logged in and multiple users exist.</w:t>
            </w:r>
          </w:p>
        </w:tc>
        <w:tc>
          <w:tcPr>
            <w:tcW w:w="1082" w:type="dxa"/>
            <w:hideMark/>
          </w:tcPr>
          <w:p w14:paraId="43EF01C0" w14:textId="77777777" w:rsidR="00A924F9" w:rsidRPr="00A924F9" w:rsidRDefault="00A924F9" w:rsidP="00941426">
            <w:r w:rsidRPr="00A924F9">
              <w:t>Click on a user row</w:t>
            </w:r>
          </w:p>
        </w:tc>
        <w:tc>
          <w:tcPr>
            <w:tcW w:w="1281" w:type="dxa"/>
            <w:hideMark/>
          </w:tcPr>
          <w:p w14:paraId="4322EA28" w14:textId="77777777" w:rsidR="00A924F9" w:rsidRPr="00A924F9" w:rsidRDefault="00A924F9" w:rsidP="00941426">
            <w:r w:rsidRPr="00A924F9">
              <w:t>Row expands. Joined date and ID visible.</w:t>
            </w:r>
          </w:p>
        </w:tc>
        <w:tc>
          <w:tcPr>
            <w:tcW w:w="2079" w:type="dxa"/>
            <w:hideMark/>
          </w:tcPr>
          <w:p w14:paraId="2D7DDE58" w14:textId="77777777" w:rsidR="00A924F9" w:rsidRPr="00A924F9" w:rsidRDefault="00A924F9" w:rsidP="00941426">
            <w:r w:rsidRPr="00A924F9">
              <w:t>User details displayed in expanded row.</w:t>
            </w:r>
          </w:p>
        </w:tc>
      </w:tr>
      <w:tr w:rsidR="00A924F9" w:rsidRPr="00A924F9" w14:paraId="379D9181" w14:textId="77777777" w:rsidTr="00A924F9">
        <w:trPr>
          <w:trHeight w:val="285"/>
        </w:trPr>
        <w:tc>
          <w:tcPr>
            <w:tcW w:w="705" w:type="dxa"/>
            <w:hideMark/>
          </w:tcPr>
          <w:p w14:paraId="145210AC" w14:textId="77777777" w:rsidR="00A924F9" w:rsidRPr="00A924F9" w:rsidRDefault="00A924F9" w:rsidP="00941426">
            <w:r w:rsidRPr="00A924F9">
              <w:t>6</w:t>
            </w:r>
          </w:p>
        </w:tc>
        <w:tc>
          <w:tcPr>
            <w:tcW w:w="1148" w:type="dxa"/>
            <w:hideMark/>
          </w:tcPr>
          <w:p w14:paraId="2B565234" w14:textId="77777777" w:rsidR="00A924F9" w:rsidRPr="00A924F9" w:rsidRDefault="00A924F9" w:rsidP="00941426">
            <w:r w:rsidRPr="00A924F9">
              <w:t>FE-Admin-06</w:t>
            </w:r>
          </w:p>
        </w:tc>
        <w:tc>
          <w:tcPr>
            <w:tcW w:w="1460" w:type="dxa"/>
            <w:hideMark/>
          </w:tcPr>
          <w:p w14:paraId="299C65D1" w14:textId="77777777" w:rsidR="00A924F9" w:rsidRPr="00A924F9" w:rsidRDefault="00A924F9" w:rsidP="00941426">
            <w:r w:rsidRPr="00A924F9">
              <w:t>Verify admin can delete a user.</w:t>
            </w:r>
          </w:p>
        </w:tc>
        <w:tc>
          <w:tcPr>
            <w:tcW w:w="1533" w:type="dxa"/>
            <w:hideMark/>
          </w:tcPr>
          <w:p w14:paraId="6FFABCFE" w14:textId="77777777" w:rsidR="00A924F9" w:rsidRPr="00A924F9" w:rsidRDefault="00A924F9" w:rsidP="00941426">
            <w:r w:rsidRPr="00A924F9">
              <w:t>Admin is logged in and target user exists.</w:t>
            </w:r>
          </w:p>
        </w:tc>
        <w:tc>
          <w:tcPr>
            <w:tcW w:w="1082" w:type="dxa"/>
            <w:hideMark/>
          </w:tcPr>
          <w:p w14:paraId="013153B7" w14:textId="77777777" w:rsidR="00A924F9" w:rsidRPr="00A924F9" w:rsidRDefault="00A924F9" w:rsidP="00941426">
            <w:r w:rsidRPr="00A924F9">
              <w:t>Click Delete button and confirm</w:t>
            </w:r>
          </w:p>
        </w:tc>
        <w:tc>
          <w:tcPr>
            <w:tcW w:w="1281" w:type="dxa"/>
            <w:hideMark/>
          </w:tcPr>
          <w:p w14:paraId="5C653546" w14:textId="77777777" w:rsidR="00A924F9" w:rsidRPr="00A924F9" w:rsidRDefault="00A924F9" w:rsidP="00941426">
            <w:proofErr w:type="gramStart"/>
            <w:r w:rsidRPr="00A924F9">
              <w:t>User disappears</w:t>
            </w:r>
            <w:proofErr w:type="gramEnd"/>
            <w:r w:rsidRPr="00A924F9">
              <w:t xml:space="preserve"> from list. Success toast shown.</w:t>
            </w:r>
          </w:p>
        </w:tc>
        <w:tc>
          <w:tcPr>
            <w:tcW w:w="2079" w:type="dxa"/>
            <w:hideMark/>
          </w:tcPr>
          <w:p w14:paraId="31B99533" w14:textId="77777777" w:rsidR="00A924F9" w:rsidRPr="00A924F9" w:rsidRDefault="00A924F9" w:rsidP="00941426">
            <w:r w:rsidRPr="00A924F9">
              <w:t>User deleted from database. User list refreshed.</w:t>
            </w:r>
          </w:p>
        </w:tc>
      </w:tr>
      <w:tr w:rsidR="00A924F9" w:rsidRPr="00A924F9" w14:paraId="1F222542" w14:textId="77777777" w:rsidTr="00A924F9">
        <w:trPr>
          <w:trHeight w:val="285"/>
        </w:trPr>
        <w:tc>
          <w:tcPr>
            <w:tcW w:w="705" w:type="dxa"/>
            <w:hideMark/>
          </w:tcPr>
          <w:p w14:paraId="32E3E2BF" w14:textId="77777777" w:rsidR="00A924F9" w:rsidRPr="00A924F9" w:rsidRDefault="00A924F9" w:rsidP="00941426">
            <w:r w:rsidRPr="00A924F9">
              <w:t>7</w:t>
            </w:r>
          </w:p>
        </w:tc>
        <w:tc>
          <w:tcPr>
            <w:tcW w:w="1148" w:type="dxa"/>
            <w:hideMark/>
          </w:tcPr>
          <w:p w14:paraId="6B7E8DE7" w14:textId="77777777" w:rsidR="00A924F9" w:rsidRPr="00A924F9" w:rsidRDefault="00A924F9" w:rsidP="00941426">
            <w:r w:rsidRPr="00A924F9">
              <w:t>FE-Admin-07</w:t>
            </w:r>
          </w:p>
        </w:tc>
        <w:tc>
          <w:tcPr>
            <w:tcW w:w="1460" w:type="dxa"/>
            <w:hideMark/>
          </w:tcPr>
          <w:p w14:paraId="7116D2EC" w14:textId="77777777" w:rsidR="00A924F9" w:rsidRPr="00A924F9" w:rsidRDefault="00A924F9" w:rsidP="00941426">
            <w:r w:rsidRPr="00A924F9">
              <w:t>Verify system audit logs are visible.</w:t>
            </w:r>
          </w:p>
        </w:tc>
        <w:tc>
          <w:tcPr>
            <w:tcW w:w="1533" w:type="dxa"/>
            <w:hideMark/>
          </w:tcPr>
          <w:p w14:paraId="13A69941" w14:textId="77777777" w:rsidR="00A924F9" w:rsidRPr="00A924F9" w:rsidRDefault="00A924F9" w:rsidP="00941426">
            <w:r w:rsidRPr="00A924F9">
              <w:t>Admin is logged in and activity logs exist.</w:t>
            </w:r>
          </w:p>
        </w:tc>
        <w:tc>
          <w:tcPr>
            <w:tcW w:w="1082" w:type="dxa"/>
            <w:hideMark/>
          </w:tcPr>
          <w:p w14:paraId="79520D47" w14:textId="77777777" w:rsidR="00A924F9" w:rsidRPr="00A924F9" w:rsidRDefault="00A924F9" w:rsidP="00941426">
            <w:r w:rsidRPr="00A924F9">
              <w:t>Click "Login Activity" (Audit) tab</w:t>
            </w:r>
          </w:p>
        </w:tc>
        <w:tc>
          <w:tcPr>
            <w:tcW w:w="1281" w:type="dxa"/>
            <w:hideMark/>
          </w:tcPr>
          <w:p w14:paraId="5BD4659C" w14:textId="77777777" w:rsidR="00A924F9" w:rsidRPr="00A924F9" w:rsidRDefault="00A924F9" w:rsidP="00941426">
            <w:r w:rsidRPr="00A924F9">
              <w:t>Table of system logs appears with timestamps.</w:t>
            </w:r>
          </w:p>
        </w:tc>
        <w:tc>
          <w:tcPr>
            <w:tcW w:w="2079" w:type="dxa"/>
            <w:hideMark/>
          </w:tcPr>
          <w:p w14:paraId="7E4B0595" w14:textId="77777777" w:rsidR="00A924F9" w:rsidRPr="00A924F9" w:rsidRDefault="00A924F9" w:rsidP="00941426">
            <w:r w:rsidRPr="00A924F9">
              <w:t>Audit logs displayed successfully.</w:t>
            </w:r>
          </w:p>
        </w:tc>
      </w:tr>
      <w:tr w:rsidR="00A924F9" w:rsidRPr="00A924F9" w14:paraId="261FF0BF" w14:textId="77777777" w:rsidTr="00A924F9">
        <w:trPr>
          <w:trHeight w:val="285"/>
        </w:trPr>
        <w:tc>
          <w:tcPr>
            <w:tcW w:w="705" w:type="dxa"/>
            <w:hideMark/>
          </w:tcPr>
          <w:p w14:paraId="7BFC1FD4" w14:textId="77777777" w:rsidR="00A924F9" w:rsidRPr="00A924F9" w:rsidRDefault="00A924F9" w:rsidP="00941426">
            <w:r w:rsidRPr="00A924F9">
              <w:t>8</w:t>
            </w:r>
          </w:p>
        </w:tc>
        <w:tc>
          <w:tcPr>
            <w:tcW w:w="1148" w:type="dxa"/>
            <w:hideMark/>
          </w:tcPr>
          <w:p w14:paraId="125DF377" w14:textId="77777777" w:rsidR="00A924F9" w:rsidRPr="00A924F9" w:rsidRDefault="00A924F9" w:rsidP="00941426">
            <w:r w:rsidRPr="00A924F9">
              <w:t>FE-Admin-08</w:t>
            </w:r>
          </w:p>
        </w:tc>
        <w:tc>
          <w:tcPr>
            <w:tcW w:w="1460" w:type="dxa"/>
            <w:hideMark/>
          </w:tcPr>
          <w:p w14:paraId="3951E1FD" w14:textId="77777777" w:rsidR="00A924F9" w:rsidRPr="00A924F9" w:rsidRDefault="00A924F9" w:rsidP="00941426">
            <w:r w:rsidRPr="00A924F9">
              <w:t>Verify admin can reset a user's password. 1. Go to User Management. 2. Click "Reset Password" (Key icon) for a user. 3. Enter new password and click "Update".</w:t>
            </w:r>
          </w:p>
        </w:tc>
        <w:tc>
          <w:tcPr>
            <w:tcW w:w="1533" w:type="dxa"/>
            <w:hideMark/>
          </w:tcPr>
          <w:p w14:paraId="155784E0" w14:textId="77777777" w:rsidR="00A924F9" w:rsidRPr="00A924F9" w:rsidRDefault="00A924F9" w:rsidP="00941426">
            <w:r w:rsidRPr="00A924F9">
              <w:t>User exists.</w:t>
            </w:r>
          </w:p>
        </w:tc>
        <w:tc>
          <w:tcPr>
            <w:tcW w:w="1082" w:type="dxa"/>
            <w:hideMark/>
          </w:tcPr>
          <w:p w14:paraId="5991304F" w14:textId="77777777" w:rsidR="00A924F9" w:rsidRPr="00A924F9" w:rsidRDefault="00A924F9" w:rsidP="00941426">
            <w:r w:rsidRPr="00A924F9">
              <w:t>New Password</w:t>
            </w:r>
          </w:p>
        </w:tc>
        <w:tc>
          <w:tcPr>
            <w:tcW w:w="1281" w:type="dxa"/>
            <w:hideMark/>
          </w:tcPr>
          <w:p w14:paraId="31F7239D" w14:textId="77777777" w:rsidR="00A924F9" w:rsidRPr="00A924F9" w:rsidRDefault="00A924F9" w:rsidP="00941426">
            <w:r w:rsidRPr="00A924F9">
              <w:t>Password updated successfully. Success feedback shown.</w:t>
            </w:r>
          </w:p>
        </w:tc>
        <w:tc>
          <w:tcPr>
            <w:tcW w:w="2079" w:type="dxa"/>
            <w:hideMark/>
          </w:tcPr>
          <w:p w14:paraId="711DFA80" w14:textId="77777777" w:rsidR="00A924F9" w:rsidRPr="00A924F9" w:rsidRDefault="00A924F9" w:rsidP="00941426">
            <w:r w:rsidRPr="00A924F9">
              <w:t xml:space="preserve">User's password reset in database. </w:t>
            </w:r>
            <w:proofErr w:type="gramStart"/>
            <w:r w:rsidRPr="00A924F9">
              <w:t>User</w:t>
            </w:r>
            <w:proofErr w:type="gramEnd"/>
            <w:r w:rsidRPr="00A924F9">
              <w:t xml:space="preserve"> can login with new password.</w:t>
            </w:r>
          </w:p>
        </w:tc>
      </w:tr>
      <w:tr w:rsidR="00A924F9" w:rsidRPr="00A924F9" w14:paraId="3271A66E" w14:textId="77777777" w:rsidTr="00A924F9">
        <w:trPr>
          <w:trHeight w:val="285"/>
        </w:trPr>
        <w:tc>
          <w:tcPr>
            <w:tcW w:w="705" w:type="dxa"/>
            <w:hideMark/>
          </w:tcPr>
          <w:p w14:paraId="326386C3" w14:textId="77777777" w:rsidR="00A924F9" w:rsidRPr="00A924F9" w:rsidRDefault="00A924F9" w:rsidP="00941426">
            <w:r w:rsidRPr="00A924F9">
              <w:t>9</w:t>
            </w:r>
          </w:p>
        </w:tc>
        <w:tc>
          <w:tcPr>
            <w:tcW w:w="1148" w:type="dxa"/>
            <w:hideMark/>
          </w:tcPr>
          <w:p w14:paraId="2F35A33C" w14:textId="77777777" w:rsidR="00A924F9" w:rsidRPr="00A924F9" w:rsidRDefault="00A924F9" w:rsidP="00941426">
            <w:r w:rsidRPr="00A924F9">
              <w:t>FE-Admin-09</w:t>
            </w:r>
          </w:p>
        </w:tc>
        <w:tc>
          <w:tcPr>
            <w:tcW w:w="1460" w:type="dxa"/>
            <w:hideMark/>
          </w:tcPr>
          <w:p w14:paraId="37C3F7B5" w14:textId="77777777" w:rsidR="00A924F9" w:rsidRPr="00A924F9" w:rsidRDefault="00A924F9" w:rsidP="00941426">
            <w:r w:rsidRPr="00A924F9">
              <w:t>Verify admin cannot be deleted via the UI. 1. Go to User Management. 2. Find an 'admin' user.</w:t>
            </w:r>
          </w:p>
        </w:tc>
        <w:tc>
          <w:tcPr>
            <w:tcW w:w="1533" w:type="dxa"/>
            <w:hideMark/>
          </w:tcPr>
          <w:p w14:paraId="7402BC75" w14:textId="77777777" w:rsidR="00A924F9" w:rsidRPr="00A924F9" w:rsidRDefault="00A924F9" w:rsidP="00941426">
            <w:r w:rsidRPr="00A924F9">
              <w:t>Multiple admins exist.</w:t>
            </w:r>
          </w:p>
        </w:tc>
        <w:tc>
          <w:tcPr>
            <w:tcW w:w="1082" w:type="dxa"/>
            <w:hideMark/>
          </w:tcPr>
          <w:p w14:paraId="2804CF50" w14:textId="77777777" w:rsidR="00A924F9" w:rsidRPr="00A924F9" w:rsidRDefault="00A924F9" w:rsidP="00941426">
            <w:r w:rsidRPr="00A924F9">
              <w:t>Look at list</w:t>
            </w:r>
          </w:p>
        </w:tc>
        <w:tc>
          <w:tcPr>
            <w:tcW w:w="1281" w:type="dxa"/>
            <w:hideMark/>
          </w:tcPr>
          <w:p w14:paraId="5B91FED0" w14:textId="77777777" w:rsidR="00A924F9" w:rsidRPr="00A924F9" w:rsidRDefault="00A924F9" w:rsidP="00941426">
            <w:r w:rsidRPr="00A924F9">
              <w:t>Delete button is disabled for admins. Action is prevented.</w:t>
            </w:r>
          </w:p>
        </w:tc>
        <w:tc>
          <w:tcPr>
            <w:tcW w:w="2079" w:type="dxa"/>
            <w:hideMark/>
          </w:tcPr>
          <w:p w14:paraId="0AE947BC" w14:textId="77777777" w:rsidR="00A924F9" w:rsidRPr="00A924F9" w:rsidRDefault="00A924F9" w:rsidP="00941426">
            <w:r w:rsidRPr="00A924F9">
              <w:t>Admin account remains intact.</w:t>
            </w:r>
          </w:p>
        </w:tc>
      </w:tr>
      <w:tr w:rsidR="00A924F9" w:rsidRPr="00A924F9" w14:paraId="636B0A8B" w14:textId="77777777" w:rsidTr="00A924F9">
        <w:trPr>
          <w:trHeight w:val="285"/>
        </w:trPr>
        <w:tc>
          <w:tcPr>
            <w:tcW w:w="705" w:type="dxa"/>
            <w:hideMark/>
          </w:tcPr>
          <w:p w14:paraId="4D0A871A" w14:textId="77777777" w:rsidR="00A924F9" w:rsidRPr="00A924F9" w:rsidRDefault="00A924F9" w:rsidP="00941426">
            <w:r w:rsidRPr="00A924F9">
              <w:t>10</w:t>
            </w:r>
          </w:p>
        </w:tc>
        <w:tc>
          <w:tcPr>
            <w:tcW w:w="1148" w:type="dxa"/>
            <w:hideMark/>
          </w:tcPr>
          <w:p w14:paraId="27EDD2AE" w14:textId="77777777" w:rsidR="00A924F9" w:rsidRPr="00A924F9" w:rsidRDefault="00A924F9" w:rsidP="00941426">
            <w:r w:rsidRPr="00A924F9">
              <w:t>FE-Admin-10</w:t>
            </w:r>
          </w:p>
        </w:tc>
        <w:tc>
          <w:tcPr>
            <w:tcW w:w="1460" w:type="dxa"/>
            <w:hideMark/>
          </w:tcPr>
          <w:p w14:paraId="69B815B4" w14:textId="77777777" w:rsidR="00A924F9" w:rsidRPr="00A924F9" w:rsidRDefault="00A924F9" w:rsidP="00941426">
            <w:r w:rsidRPr="00A924F9">
              <w:t xml:space="preserve">Verify password length requirements. 1. Click "Reset </w:t>
            </w:r>
            <w:r w:rsidRPr="00A924F9">
              <w:lastRenderedPageBreak/>
              <w:t>Password" for any user. 2. Enter "123" (less than 8 chars). 3. Attempt to click "Update".</w:t>
            </w:r>
          </w:p>
        </w:tc>
        <w:tc>
          <w:tcPr>
            <w:tcW w:w="1533" w:type="dxa"/>
            <w:hideMark/>
          </w:tcPr>
          <w:p w14:paraId="562598F2" w14:textId="77777777" w:rsidR="00A924F9" w:rsidRPr="00A924F9" w:rsidRDefault="00A924F9" w:rsidP="00941426">
            <w:r w:rsidRPr="00A924F9">
              <w:lastRenderedPageBreak/>
              <w:t>User Management open.</w:t>
            </w:r>
          </w:p>
        </w:tc>
        <w:tc>
          <w:tcPr>
            <w:tcW w:w="1082" w:type="dxa"/>
            <w:hideMark/>
          </w:tcPr>
          <w:p w14:paraId="7B694DBC" w14:textId="77777777" w:rsidR="00A924F9" w:rsidRPr="00A924F9" w:rsidRDefault="00A924F9" w:rsidP="00941426">
            <w:r w:rsidRPr="00A924F9">
              <w:t>Password: "123"</w:t>
            </w:r>
          </w:p>
        </w:tc>
        <w:tc>
          <w:tcPr>
            <w:tcW w:w="1281" w:type="dxa"/>
            <w:hideMark/>
          </w:tcPr>
          <w:p w14:paraId="11D80CA0" w14:textId="77777777" w:rsidR="00A924F9" w:rsidRPr="00A924F9" w:rsidRDefault="00A924F9" w:rsidP="00941426">
            <w:r w:rsidRPr="00A924F9">
              <w:t xml:space="preserve">Button is disabled or Error toast "Invalid Password" </w:t>
            </w:r>
            <w:r w:rsidRPr="00A924F9">
              <w:lastRenderedPageBreak/>
              <w:t>appears.</w:t>
            </w:r>
          </w:p>
        </w:tc>
        <w:tc>
          <w:tcPr>
            <w:tcW w:w="2079" w:type="dxa"/>
            <w:hideMark/>
          </w:tcPr>
          <w:p w14:paraId="28691C2F" w14:textId="77777777" w:rsidR="00A924F9" w:rsidRPr="00A924F9" w:rsidRDefault="00A924F9" w:rsidP="00941426">
            <w:r w:rsidRPr="00A924F9">
              <w:lastRenderedPageBreak/>
              <w:t>Password not updated.</w:t>
            </w:r>
          </w:p>
        </w:tc>
      </w:tr>
      <w:tr w:rsidR="00A924F9" w:rsidRPr="00A924F9" w14:paraId="6B278AC5" w14:textId="77777777" w:rsidTr="00A924F9">
        <w:trPr>
          <w:trHeight w:val="285"/>
        </w:trPr>
        <w:tc>
          <w:tcPr>
            <w:tcW w:w="705" w:type="dxa"/>
            <w:hideMark/>
          </w:tcPr>
          <w:p w14:paraId="1C805DAD" w14:textId="77777777" w:rsidR="00A924F9" w:rsidRPr="00A924F9" w:rsidRDefault="00A924F9" w:rsidP="00941426">
            <w:r w:rsidRPr="00A924F9">
              <w:t>11</w:t>
            </w:r>
          </w:p>
        </w:tc>
        <w:tc>
          <w:tcPr>
            <w:tcW w:w="1148" w:type="dxa"/>
            <w:hideMark/>
          </w:tcPr>
          <w:p w14:paraId="03966DE6" w14:textId="77777777" w:rsidR="00A924F9" w:rsidRPr="00A924F9" w:rsidRDefault="00A924F9" w:rsidP="00941426">
            <w:r w:rsidRPr="00A924F9">
              <w:t>FE-Admin-11</w:t>
            </w:r>
          </w:p>
        </w:tc>
        <w:tc>
          <w:tcPr>
            <w:tcW w:w="1460" w:type="dxa"/>
            <w:hideMark/>
          </w:tcPr>
          <w:p w14:paraId="3D02BEF0" w14:textId="77777777" w:rsidR="00A924F9" w:rsidRPr="00A924F9" w:rsidRDefault="00A924F9" w:rsidP="00941426">
            <w:r w:rsidRPr="00A924F9">
              <w:t>Verify user is not deleted if cancel is selected. 1. Click Delete for a user. 2. In the confirmation modal, click "Cancel".</w:t>
            </w:r>
          </w:p>
        </w:tc>
        <w:tc>
          <w:tcPr>
            <w:tcW w:w="1533" w:type="dxa"/>
            <w:hideMark/>
          </w:tcPr>
          <w:p w14:paraId="2D63C160" w14:textId="77777777" w:rsidR="00A924F9" w:rsidRPr="00A924F9" w:rsidRDefault="00A924F9" w:rsidP="00941426">
            <w:r w:rsidRPr="00A924F9">
              <w:t>User exists.</w:t>
            </w:r>
          </w:p>
        </w:tc>
        <w:tc>
          <w:tcPr>
            <w:tcW w:w="1082" w:type="dxa"/>
            <w:hideMark/>
          </w:tcPr>
          <w:p w14:paraId="66FE3E97" w14:textId="77777777" w:rsidR="00A924F9" w:rsidRPr="00A924F9" w:rsidRDefault="00A924F9" w:rsidP="00941426">
            <w:r w:rsidRPr="00A924F9">
              <w:t>Click Cancel</w:t>
            </w:r>
          </w:p>
        </w:tc>
        <w:tc>
          <w:tcPr>
            <w:tcW w:w="1281" w:type="dxa"/>
            <w:hideMark/>
          </w:tcPr>
          <w:p w14:paraId="42B401F8" w14:textId="77777777" w:rsidR="00A924F9" w:rsidRPr="00A924F9" w:rsidRDefault="00A924F9" w:rsidP="00941426">
            <w:r w:rsidRPr="00A924F9">
              <w:t xml:space="preserve">Modal </w:t>
            </w:r>
            <w:proofErr w:type="gramStart"/>
            <w:r w:rsidRPr="00A924F9">
              <w:t>closes</w:t>
            </w:r>
            <w:proofErr w:type="gramEnd"/>
            <w:r w:rsidRPr="00A924F9">
              <w:t>. User remains in the list.</w:t>
            </w:r>
          </w:p>
        </w:tc>
        <w:tc>
          <w:tcPr>
            <w:tcW w:w="2079" w:type="dxa"/>
            <w:hideMark/>
          </w:tcPr>
          <w:p w14:paraId="0EBC5C24" w14:textId="77777777" w:rsidR="00A924F9" w:rsidRPr="00A924F9" w:rsidRDefault="00A924F9" w:rsidP="00941426">
            <w:r w:rsidRPr="00A924F9">
              <w:t>No change to user database.</w:t>
            </w:r>
          </w:p>
        </w:tc>
      </w:tr>
      <w:tr w:rsidR="00A924F9" w:rsidRPr="00A924F9" w14:paraId="524E331A" w14:textId="77777777" w:rsidTr="00A924F9">
        <w:trPr>
          <w:trHeight w:val="285"/>
        </w:trPr>
        <w:tc>
          <w:tcPr>
            <w:tcW w:w="705" w:type="dxa"/>
            <w:hideMark/>
          </w:tcPr>
          <w:p w14:paraId="6703A286" w14:textId="77777777" w:rsidR="00A924F9" w:rsidRPr="00A924F9" w:rsidRDefault="00A924F9" w:rsidP="00941426">
            <w:r w:rsidRPr="00A924F9">
              <w:t>12</w:t>
            </w:r>
          </w:p>
        </w:tc>
        <w:tc>
          <w:tcPr>
            <w:tcW w:w="1148" w:type="dxa"/>
            <w:hideMark/>
          </w:tcPr>
          <w:p w14:paraId="117ECB5F" w14:textId="77777777" w:rsidR="00A924F9" w:rsidRPr="00A924F9" w:rsidRDefault="00A924F9" w:rsidP="00941426">
            <w:r w:rsidRPr="00A924F9">
              <w:t>FE-Admin-12</w:t>
            </w:r>
          </w:p>
        </w:tc>
        <w:tc>
          <w:tcPr>
            <w:tcW w:w="1460" w:type="dxa"/>
            <w:hideMark/>
          </w:tcPr>
          <w:p w14:paraId="484CA313" w14:textId="77777777" w:rsidR="00A924F9" w:rsidRPr="00A924F9" w:rsidRDefault="00A924F9" w:rsidP="00941426">
            <w:r w:rsidRPr="00A924F9">
              <w:t>Verify state when no logs exist. 1. Select Login Activity tab.</w:t>
            </w:r>
          </w:p>
        </w:tc>
        <w:tc>
          <w:tcPr>
            <w:tcW w:w="1533" w:type="dxa"/>
            <w:hideMark/>
          </w:tcPr>
          <w:p w14:paraId="3F18E625" w14:textId="77777777" w:rsidR="00A924F9" w:rsidRPr="00A924F9" w:rsidRDefault="00A924F9" w:rsidP="00941426">
            <w:r w:rsidRPr="00A924F9">
              <w:t>New system / No logs.</w:t>
            </w:r>
          </w:p>
        </w:tc>
        <w:tc>
          <w:tcPr>
            <w:tcW w:w="1082" w:type="dxa"/>
            <w:hideMark/>
          </w:tcPr>
          <w:p w14:paraId="3941F5E7" w14:textId="77777777" w:rsidR="00A924F9" w:rsidRPr="00A924F9" w:rsidRDefault="00A924F9" w:rsidP="00941426">
            <w:r w:rsidRPr="00A924F9">
              <w:t>Click Audit Tab</w:t>
            </w:r>
          </w:p>
        </w:tc>
        <w:tc>
          <w:tcPr>
            <w:tcW w:w="1281" w:type="dxa"/>
            <w:hideMark/>
          </w:tcPr>
          <w:p w14:paraId="32837E4E" w14:textId="77777777" w:rsidR="00A924F9" w:rsidRPr="00A924F9" w:rsidRDefault="00A924F9" w:rsidP="00941426">
            <w:r w:rsidRPr="00A924F9">
              <w:t>No records found or empty table shown gracefully.</w:t>
            </w:r>
          </w:p>
        </w:tc>
        <w:tc>
          <w:tcPr>
            <w:tcW w:w="2079" w:type="dxa"/>
            <w:hideMark/>
          </w:tcPr>
          <w:p w14:paraId="79913293" w14:textId="77777777" w:rsidR="00A924F9" w:rsidRPr="00A924F9" w:rsidRDefault="00A924F9" w:rsidP="00941426">
            <w:r w:rsidRPr="00A924F9">
              <w:t>UI remains stable.</w:t>
            </w:r>
          </w:p>
        </w:tc>
      </w:tr>
    </w:tbl>
    <w:p w14:paraId="05019FC7" w14:textId="77777777" w:rsidR="00A924F9" w:rsidRDefault="00A924F9" w:rsidP="00941426"/>
    <w:tbl>
      <w:tblPr>
        <w:tblStyle w:val="TableGrid"/>
        <w:tblW w:w="9558" w:type="dxa"/>
        <w:tblLook w:val="04A0" w:firstRow="1" w:lastRow="0" w:firstColumn="1" w:lastColumn="0" w:noHBand="0" w:noVBand="1"/>
      </w:tblPr>
      <w:tblGrid>
        <w:gridCol w:w="1304"/>
        <w:gridCol w:w="1648"/>
        <w:gridCol w:w="2376"/>
        <w:gridCol w:w="4230"/>
      </w:tblGrid>
      <w:tr w:rsidR="00A924F9" w:rsidRPr="00A924F9" w14:paraId="738804D2" w14:textId="77777777" w:rsidTr="00A924F9">
        <w:trPr>
          <w:trHeight w:val="285"/>
        </w:trPr>
        <w:tc>
          <w:tcPr>
            <w:tcW w:w="1304" w:type="dxa"/>
            <w:shd w:val="clear" w:color="auto" w:fill="92D050"/>
            <w:noWrap/>
            <w:hideMark/>
          </w:tcPr>
          <w:p w14:paraId="5D86C44F" w14:textId="77777777" w:rsidR="00A924F9" w:rsidRPr="00A924F9" w:rsidRDefault="00A924F9" w:rsidP="00941426">
            <w:r w:rsidRPr="00A924F9">
              <w:t>SCENARIO ID</w:t>
            </w:r>
          </w:p>
        </w:tc>
        <w:tc>
          <w:tcPr>
            <w:tcW w:w="1648" w:type="dxa"/>
            <w:noWrap/>
            <w:hideMark/>
          </w:tcPr>
          <w:p w14:paraId="16260309" w14:textId="77777777" w:rsidR="00A924F9" w:rsidRPr="00A924F9" w:rsidRDefault="00A924F9" w:rsidP="00941426">
            <w:r w:rsidRPr="00A924F9">
              <w:t>TS-NAV-001</w:t>
            </w:r>
          </w:p>
        </w:tc>
        <w:tc>
          <w:tcPr>
            <w:tcW w:w="2376" w:type="dxa"/>
            <w:shd w:val="clear" w:color="auto" w:fill="92D050"/>
            <w:noWrap/>
            <w:hideMark/>
          </w:tcPr>
          <w:p w14:paraId="4B4F3F2B" w14:textId="77777777" w:rsidR="00A924F9" w:rsidRPr="00A924F9" w:rsidRDefault="00A924F9" w:rsidP="00941426">
            <w:r w:rsidRPr="00A924F9">
              <w:t>SCENARIO DESCRIPTION</w:t>
            </w:r>
          </w:p>
        </w:tc>
        <w:tc>
          <w:tcPr>
            <w:tcW w:w="4230" w:type="dxa"/>
            <w:noWrap/>
            <w:hideMark/>
          </w:tcPr>
          <w:p w14:paraId="3A3738BA" w14:textId="77777777" w:rsidR="00A924F9" w:rsidRPr="00A924F9" w:rsidRDefault="00A924F9" w:rsidP="00941426">
            <w:r w:rsidRPr="00A924F9">
              <w:t>Navigation &amp; General UI</w:t>
            </w:r>
          </w:p>
        </w:tc>
      </w:tr>
    </w:tbl>
    <w:p w14:paraId="6C99841C" w14:textId="77777777" w:rsidR="00A924F9" w:rsidRDefault="00A924F9" w:rsidP="00941426"/>
    <w:tbl>
      <w:tblPr>
        <w:tblStyle w:val="TableGrid"/>
        <w:tblW w:w="9108" w:type="dxa"/>
        <w:tblLook w:val="04A0" w:firstRow="1" w:lastRow="0" w:firstColumn="1" w:lastColumn="0" w:noHBand="0" w:noVBand="1"/>
      </w:tblPr>
      <w:tblGrid>
        <w:gridCol w:w="689"/>
        <w:gridCol w:w="947"/>
        <w:gridCol w:w="1561"/>
        <w:gridCol w:w="1622"/>
        <w:gridCol w:w="2676"/>
        <w:gridCol w:w="1389"/>
        <w:gridCol w:w="1744"/>
      </w:tblGrid>
      <w:tr w:rsidR="00A924F9" w:rsidRPr="00A924F9" w14:paraId="65A2C27F" w14:textId="77777777" w:rsidTr="00A924F9">
        <w:trPr>
          <w:trHeight w:val="285"/>
        </w:trPr>
        <w:tc>
          <w:tcPr>
            <w:tcW w:w="689" w:type="dxa"/>
            <w:shd w:val="clear" w:color="auto" w:fill="92D050"/>
            <w:noWrap/>
            <w:hideMark/>
          </w:tcPr>
          <w:p w14:paraId="69B93FD6" w14:textId="77777777" w:rsidR="00A924F9" w:rsidRPr="00A924F9" w:rsidRDefault="00A924F9" w:rsidP="00941426">
            <w:r w:rsidRPr="00A924F9">
              <w:t>S.NO</w:t>
            </w:r>
          </w:p>
        </w:tc>
        <w:tc>
          <w:tcPr>
            <w:tcW w:w="947" w:type="dxa"/>
            <w:shd w:val="clear" w:color="auto" w:fill="92D050"/>
            <w:noWrap/>
            <w:hideMark/>
          </w:tcPr>
          <w:p w14:paraId="02D2ED3B" w14:textId="77777777" w:rsidR="00A924F9" w:rsidRPr="00A924F9" w:rsidRDefault="00A924F9" w:rsidP="00941426">
            <w:r w:rsidRPr="00A924F9">
              <w:t>TEST CASE ID</w:t>
            </w:r>
          </w:p>
        </w:tc>
        <w:tc>
          <w:tcPr>
            <w:tcW w:w="1282" w:type="dxa"/>
            <w:shd w:val="clear" w:color="auto" w:fill="92D050"/>
            <w:noWrap/>
            <w:hideMark/>
          </w:tcPr>
          <w:p w14:paraId="70E3A6E7" w14:textId="77777777" w:rsidR="00A924F9" w:rsidRPr="00A924F9" w:rsidRDefault="00A924F9" w:rsidP="00941426">
            <w:r w:rsidRPr="00A924F9">
              <w:t>TEST CASE DESCRIPTION</w:t>
            </w:r>
          </w:p>
        </w:tc>
        <w:tc>
          <w:tcPr>
            <w:tcW w:w="1302" w:type="dxa"/>
            <w:shd w:val="clear" w:color="auto" w:fill="92D050"/>
            <w:noWrap/>
            <w:hideMark/>
          </w:tcPr>
          <w:p w14:paraId="6886EE25" w14:textId="77777777" w:rsidR="00A924F9" w:rsidRPr="00A924F9" w:rsidRDefault="00A924F9" w:rsidP="00941426">
            <w:r w:rsidRPr="00A924F9">
              <w:t>PRECONDITION</w:t>
            </w:r>
          </w:p>
        </w:tc>
        <w:tc>
          <w:tcPr>
            <w:tcW w:w="2117" w:type="dxa"/>
            <w:shd w:val="clear" w:color="auto" w:fill="92D050"/>
            <w:noWrap/>
            <w:hideMark/>
          </w:tcPr>
          <w:p w14:paraId="1B6AE686" w14:textId="77777777" w:rsidR="00A924F9" w:rsidRPr="00A924F9" w:rsidRDefault="00A924F9" w:rsidP="00941426">
            <w:r w:rsidRPr="00A924F9">
              <w:t>TEST DATA</w:t>
            </w:r>
          </w:p>
        </w:tc>
        <w:tc>
          <w:tcPr>
            <w:tcW w:w="1122" w:type="dxa"/>
            <w:shd w:val="clear" w:color="auto" w:fill="92D050"/>
            <w:noWrap/>
            <w:hideMark/>
          </w:tcPr>
          <w:p w14:paraId="6F1A576D" w14:textId="77777777" w:rsidR="00A924F9" w:rsidRPr="00A924F9" w:rsidRDefault="00A924F9" w:rsidP="00941426">
            <w:r w:rsidRPr="00A924F9">
              <w:t>EXPECTED RESULT</w:t>
            </w:r>
          </w:p>
        </w:tc>
        <w:tc>
          <w:tcPr>
            <w:tcW w:w="1649" w:type="dxa"/>
            <w:shd w:val="clear" w:color="auto" w:fill="92D050"/>
            <w:noWrap/>
            <w:hideMark/>
          </w:tcPr>
          <w:p w14:paraId="6098EC01" w14:textId="77777777" w:rsidR="00A924F9" w:rsidRPr="00A924F9" w:rsidRDefault="00A924F9" w:rsidP="00941426">
            <w:r w:rsidRPr="00A924F9">
              <w:t>POSTCONDITION</w:t>
            </w:r>
          </w:p>
        </w:tc>
      </w:tr>
      <w:tr w:rsidR="00A924F9" w:rsidRPr="00A924F9" w14:paraId="60BE6825" w14:textId="77777777" w:rsidTr="00A924F9">
        <w:trPr>
          <w:trHeight w:val="285"/>
        </w:trPr>
        <w:tc>
          <w:tcPr>
            <w:tcW w:w="689" w:type="dxa"/>
            <w:hideMark/>
          </w:tcPr>
          <w:p w14:paraId="300C5DB3" w14:textId="77777777" w:rsidR="00A924F9" w:rsidRPr="00A924F9" w:rsidRDefault="00A924F9" w:rsidP="00941426">
            <w:r w:rsidRPr="00A924F9">
              <w:t>1</w:t>
            </w:r>
          </w:p>
        </w:tc>
        <w:tc>
          <w:tcPr>
            <w:tcW w:w="947" w:type="dxa"/>
            <w:hideMark/>
          </w:tcPr>
          <w:p w14:paraId="65737484" w14:textId="77777777" w:rsidR="00A924F9" w:rsidRPr="00A924F9" w:rsidRDefault="00A924F9" w:rsidP="00941426">
            <w:r w:rsidRPr="00A924F9">
              <w:t>FE-Nav-01</w:t>
            </w:r>
          </w:p>
        </w:tc>
        <w:tc>
          <w:tcPr>
            <w:tcW w:w="1282" w:type="dxa"/>
            <w:hideMark/>
          </w:tcPr>
          <w:p w14:paraId="1949D9A7" w14:textId="77777777" w:rsidR="00A924F9" w:rsidRPr="00A924F9" w:rsidRDefault="00A924F9" w:rsidP="00941426">
            <w:r w:rsidRPr="00A924F9">
              <w:t>Verify menu works on mobile/desktop viewports.</w:t>
            </w:r>
          </w:p>
        </w:tc>
        <w:tc>
          <w:tcPr>
            <w:tcW w:w="1302" w:type="dxa"/>
            <w:hideMark/>
          </w:tcPr>
          <w:p w14:paraId="412F8C26" w14:textId="77777777" w:rsidR="00A924F9" w:rsidRPr="00A924F9" w:rsidRDefault="00A924F9" w:rsidP="00941426">
            <w:r w:rsidRPr="00A924F9">
              <w:t>None</w:t>
            </w:r>
          </w:p>
        </w:tc>
        <w:tc>
          <w:tcPr>
            <w:tcW w:w="2117" w:type="dxa"/>
            <w:hideMark/>
          </w:tcPr>
          <w:p w14:paraId="58205549" w14:textId="77777777" w:rsidR="00A924F9" w:rsidRPr="00A924F9" w:rsidRDefault="00A924F9" w:rsidP="00941426">
            <w:r w:rsidRPr="00A924F9">
              <w:t>Resize browser window to mobile width</w:t>
            </w:r>
          </w:p>
        </w:tc>
        <w:tc>
          <w:tcPr>
            <w:tcW w:w="1122" w:type="dxa"/>
            <w:hideMark/>
          </w:tcPr>
          <w:p w14:paraId="6B74B64C" w14:textId="77777777" w:rsidR="00A924F9" w:rsidRPr="00A924F9" w:rsidRDefault="00A924F9" w:rsidP="00941426">
            <w:r w:rsidRPr="00A924F9">
              <w:t>Menu opens/closes correctly. Links work on all viewport sizes.</w:t>
            </w:r>
          </w:p>
        </w:tc>
        <w:tc>
          <w:tcPr>
            <w:tcW w:w="1649" w:type="dxa"/>
            <w:hideMark/>
          </w:tcPr>
          <w:p w14:paraId="77826736" w14:textId="77777777" w:rsidR="00A924F9" w:rsidRPr="00A924F9" w:rsidRDefault="00A924F9" w:rsidP="00941426">
            <w:r w:rsidRPr="00A924F9">
              <w:t xml:space="preserve">Responsive navigation </w:t>
            </w:r>
            <w:proofErr w:type="gramStart"/>
            <w:r w:rsidRPr="00A924F9">
              <w:t>working</w:t>
            </w:r>
            <w:proofErr w:type="gramEnd"/>
            <w:r w:rsidRPr="00A924F9">
              <w:t xml:space="preserve"> across devices.</w:t>
            </w:r>
          </w:p>
        </w:tc>
      </w:tr>
      <w:tr w:rsidR="00A924F9" w:rsidRPr="00A924F9" w14:paraId="58D90379" w14:textId="77777777" w:rsidTr="00A924F9">
        <w:trPr>
          <w:trHeight w:val="285"/>
        </w:trPr>
        <w:tc>
          <w:tcPr>
            <w:tcW w:w="689" w:type="dxa"/>
            <w:hideMark/>
          </w:tcPr>
          <w:p w14:paraId="03AE3214" w14:textId="77777777" w:rsidR="00A924F9" w:rsidRPr="00A924F9" w:rsidRDefault="00A924F9" w:rsidP="00941426">
            <w:r w:rsidRPr="00A924F9">
              <w:t>2</w:t>
            </w:r>
          </w:p>
        </w:tc>
        <w:tc>
          <w:tcPr>
            <w:tcW w:w="947" w:type="dxa"/>
            <w:hideMark/>
          </w:tcPr>
          <w:p w14:paraId="4CC3EC8D" w14:textId="77777777" w:rsidR="00A924F9" w:rsidRPr="00A924F9" w:rsidRDefault="00A924F9" w:rsidP="00941426">
            <w:r w:rsidRPr="00A924F9">
              <w:t>FE-Nav-02</w:t>
            </w:r>
          </w:p>
        </w:tc>
        <w:tc>
          <w:tcPr>
            <w:tcW w:w="1282" w:type="dxa"/>
            <w:hideMark/>
          </w:tcPr>
          <w:p w14:paraId="1356BB69" w14:textId="77777777" w:rsidR="00A924F9" w:rsidRPr="00A924F9" w:rsidRDefault="00A924F9" w:rsidP="00941426">
            <w:r w:rsidRPr="00A924F9">
              <w:t>Verify 404 for invalid routes.</w:t>
            </w:r>
          </w:p>
        </w:tc>
        <w:tc>
          <w:tcPr>
            <w:tcW w:w="1302" w:type="dxa"/>
            <w:hideMark/>
          </w:tcPr>
          <w:p w14:paraId="01606AFD" w14:textId="77777777" w:rsidR="00A924F9" w:rsidRPr="00A924F9" w:rsidRDefault="00A924F9" w:rsidP="00941426">
            <w:r w:rsidRPr="00A924F9">
              <w:t>None</w:t>
            </w:r>
          </w:p>
        </w:tc>
        <w:tc>
          <w:tcPr>
            <w:tcW w:w="2117" w:type="dxa"/>
            <w:hideMark/>
          </w:tcPr>
          <w:p w14:paraId="6AF51618" w14:textId="77777777" w:rsidR="00A924F9" w:rsidRPr="00A924F9" w:rsidRDefault="00A924F9" w:rsidP="00941426">
            <w:r w:rsidRPr="00A924F9">
              <w:t>Navigate to http://localhost:3000/invalid-path</w:t>
            </w:r>
          </w:p>
        </w:tc>
        <w:tc>
          <w:tcPr>
            <w:tcW w:w="1122" w:type="dxa"/>
            <w:hideMark/>
          </w:tcPr>
          <w:p w14:paraId="575D7AAC" w14:textId="77777777" w:rsidR="00A924F9" w:rsidRPr="00A924F9" w:rsidRDefault="00A924F9" w:rsidP="00941426">
            <w:r w:rsidRPr="00A924F9">
              <w:t>Custom 404 Error page is displayed. "Go Home" button works.</w:t>
            </w:r>
          </w:p>
        </w:tc>
        <w:tc>
          <w:tcPr>
            <w:tcW w:w="1649" w:type="dxa"/>
            <w:hideMark/>
          </w:tcPr>
          <w:p w14:paraId="383809B4" w14:textId="77777777" w:rsidR="00A924F9" w:rsidRPr="00A924F9" w:rsidRDefault="00A924F9" w:rsidP="00941426">
            <w:r w:rsidRPr="00A924F9">
              <w:t xml:space="preserve">404 </w:t>
            </w:r>
            <w:proofErr w:type="gramStart"/>
            <w:r w:rsidRPr="00A924F9">
              <w:t>page</w:t>
            </w:r>
            <w:proofErr w:type="gramEnd"/>
            <w:r w:rsidRPr="00A924F9">
              <w:t xml:space="preserve"> displayed. </w:t>
            </w:r>
            <w:proofErr w:type="gramStart"/>
            <w:r w:rsidRPr="00A924F9">
              <w:t>User</w:t>
            </w:r>
            <w:proofErr w:type="gramEnd"/>
            <w:r w:rsidRPr="00A924F9">
              <w:t xml:space="preserve"> can navigate </w:t>
            </w:r>
            <w:proofErr w:type="gramStart"/>
            <w:r w:rsidRPr="00A924F9">
              <w:t>back to</w:t>
            </w:r>
            <w:proofErr w:type="gramEnd"/>
            <w:r w:rsidRPr="00A924F9">
              <w:t xml:space="preserve"> home.</w:t>
            </w:r>
          </w:p>
        </w:tc>
      </w:tr>
    </w:tbl>
    <w:p w14:paraId="7F76CB47" w14:textId="77777777" w:rsidR="00A924F9" w:rsidRDefault="00A924F9" w:rsidP="00941426"/>
    <w:p w14:paraId="65DC26E2" w14:textId="77777777" w:rsidR="00A924F9" w:rsidRDefault="00A924F9" w:rsidP="001A2F72"/>
    <w:p w14:paraId="48604785" w14:textId="77777777" w:rsidR="00A924F9" w:rsidRPr="001A2F72" w:rsidRDefault="00A924F9" w:rsidP="001A2F72"/>
    <w:p w14:paraId="06AD9375" w14:textId="311C89C1" w:rsidR="00CF181E" w:rsidRPr="00CF181E" w:rsidRDefault="00CF181E" w:rsidP="004D61B8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</w:rPr>
      </w:pPr>
      <w:r w:rsidRPr="00CF181E">
        <w:rPr>
          <w:rFonts w:ascii="Times New Roman" w:hAnsi="Times New Roman" w:cs="Times New Roman"/>
          <w:b/>
          <w:bCs/>
          <w:kern w:val="0"/>
          <w:sz w:val="36"/>
          <w:szCs w:val="36"/>
        </w:rPr>
        <w:lastRenderedPageBreak/>
        <w:t>7. Appendices</w:t>
      </w:r>
    </w:p>
    <w:p w14:paraId="4BFE9DF6" w14:textId="77777777" w:rsidR="00CF181E" w:rsidRPr="00CF181E" w:rsidRDefault="00CF181E" w:rsidP="004D61B8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</w:rPr>
      </w:pPr>
      <w:r w:rsidRPr="00CF181E">
        <w:rPr>
          <w:rFonts w:ascii="Times New Roman" w:hAnsi="Times New Roman" w:cs="Times New Roman"/>
          <w:b/>
          <w:bCs/>
          <w:kern w:val="0"/>
          <w:sz w:val="27"/>
          <w:szCs w:val="27"/>
        </w:rPr>
        <w:t>Appendix A - System Schematics</w:t>
      </w:r>
    </w:p>
    <w:p w14:paraId="01FEB186" w14:textId="77777777" w:rsidR="00CF181E" w:rsidRPr="00CF181E" w:rsidRDefault="00CF181E" w:rsidP="00F13ACA">
      <w:p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Refer to the Architecture Diagram in the Project Documentation repository for detailed system architecture, component interaction flows, and infrastructure topology.</w:t>
      </w:r>
    </w:p>
    <w:p w14:paraId="22ED1C47" w14:textId="77777777" w:rsidR="00CF181E" w:rsidRPr="00CF181E" w:rsidRDefault="00CF181E" w:rsidP="004D61B8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</w:rPr>
      </w:pPr>
      <w:r w:rsidRPr="00CF181E">
        <w:rPr>
          <w:rFonts w:ascii="Times New Roman" w:hAnsi="Times New Roman" w:cs="Times New Roman"/>
          <w:b/>
          <w:bCs/>
          <w:kern w:val="0"/>
          <w:sz w:val="27"/>
          <w:szCs w:val="27"/>
        </w:rPr>
        <w:t>Appendix B - Test Metrics</w:t>
      </w:r>
    </w:p>
    <w:p w14:paraId="7D6284EB" w14:textId="77777777" w:rsidR="00CF181E" w:rsidRPr="00CF181E" w:rsidRDefault="00CF181E" w:rsidP="00F13ACA">
      <w:p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Key performance indicators tracked throughout testing:</w:t>
      </w:r>
    </w:p>
    <w:p w14:paraId="479213E5" w14:textId="77777777" w:rsidR="00CF181E" w:rsidRPr="00CF181E" w:rsidRDefault="00CF181E" w:rsidP="00F13ACA">
      <w:pPr>
        <w:numPr>
          <w:ilvl w:val="0"/>
          <w:numId w:val="87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Test execution rate</w:t>
      </w:r>
    </w:p>
    <w:p w14:paraId="4A122104" w14:textId="77777777" w:rsidR="00CF181E" w:rsidRPr="00CF181E" w:rsidRDefault="00CF181E" w:rsidP="00F13ACA">
      <w:pPr>
        <w:numPr>
          <w:ilvl w:val="0"/>
          <w:numId w:val="87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proofErr w:type="gramStart"/>
      <w:r w:rsidRPr="00CF181E">
        <w:rPr>
          <w:rFonts w:ascii="Times New Roman" w:hAnsi="Times New Roman" w:cs="Times New Roman"/>
          <w:kern w:val="0"/>
          <w:sz w:val="24"/>
          <w:szCs w:val="24"/>
        </w:rPr>
        <w:t>Defect</w:t>
      </w:r>
      <w:proofErr w:type="gramEnd"/>
      <w:r w:rsidRPr="00CF181E">
        <w:rPr>
          <w:rFonts w:ascii="Times New Roman" w:hAnsi="Times New Roman" w:cs="Times New Roman"/>
          <w:kern w:val="0"/>
          <w:sz w:val="24"/>
          <w:szCs w:val="24"/>
        </w:rPr>
        <w:t xml:space="preserve"> detection rate</w:t>
      </w:r>
    </w:p>
    <w:p w14:paraId="348974B7" w14:textId="77777777" w:rsidR="00CF181E" w:rsidRPr="00CF181E" w:rsidRDefault="00CF181E" w:rsidP="00F13ACA">
      <w:pPr>
        <w:numPr>
          <w:ilvl w:val="0"/>
          <w:numId w:val="87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Test coverage percentage</w:t>
      </w:r>
    </w:p>
    <w:p w14:paraId="184F574A" w14:textId="77777777" w:rsidR="00CF181E" w:rsidRPr="00CF181E" w:rsidRDefault="00CF181E" w:rsidP="00F13ACA">
      <w:pPr>
        <w:numPr>
          <w:ilvl w:val="0"/>
          <w:numId w:val="87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Pass/fail ratios by module</w:t>
      </w:r>
    </w:p>
    <w:p w14:paraId="36D47E50" w14:textId="77777777" w:rsidR="00CF181E" w:rsidRPr="00CF181E" w:rsidRDefault="00CF181E" w:rsidP="00F13ACA">
      <w:pPr>
        <w:numPr>
          <w:ilvl w:val="0"/>
          <w:numId w:val="87"/>
        </w:num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Mean time to failure (MTTF)</w:t>
      </w:r>
    </w:p>
    <w:p w14:paraId="10FE8108" w14:textId="77777777" w:rsidR="00CF181E" w:rsidRPr="00CF181E" w:rsidRDefault="00CF181E" w:rsidP="004D61B8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</w:rPr>
      </w:pPr>
      <w:r w:rsidRPr="00CF181E">
        <w:rPr>
          <w:rFonts w:ascii="Times New Roman" w:hAnsi="Times New Roman" w:cs="Times New Roman"/>
          <w:b/>
          <w:bCs/>
          <w:kern w:val="0"/>
          <w:sz w:val="27"/>
          <w:szCs w:val="27"/>
        </w:rPr>
        <w:t>Appendix C - Risk Assessment</w:t>
      </w:r>
    </w:p>
    <w:p w14:paraId="0EA8CBB4" w14:textId="77777777" w:rsidR="00CF181E" w:rsidRPr="00CF181E" w:rsidRDefault="00CF181E" w:rsidP="00F13ACA">
      <w:pPr>
        <w:spacing w:before="100" w:beforeAutospacing="1" w:after="100" w:afterAutospacing="1"/>
        <w:rPr>
          <w:rFonts w:ascii="Times New Roman" w:hAnsi="Times New Roman" w:cs="Times New Roman"/>
          <w:kern w:val="0"/>
          <w:sz w:val="24"/>
          <w:szCs w:val="24"/>
        </w:rPr>
      </w:pPr>
      <w:r w:rsidRPr="00CF181E">
        <w:rPr>
          <w:rFonts w:ascii="Times New Roman" w:hAnsi="Times New Roman" w:cs="Times New Roman"/>
          <w:kern w:val="0"/>
          <w:sz w:val="24"/>
          <w:szCs w:val="24"/>
        </w:rPr>
        <w:t>Identified risks and mitigation strategies documented in separate Risk Management Plan.</w:t>
      </w:r>
    </w:p>
    <w:p w14:paraId="02DB560D" w14:textId="5015A4FC" w:rsidR="000B20E8" w:rsidRPr="004D61B8" w:rsidRDefault="000B20E8" w:rsidP="00F13ACA">
      <w:pPr>
        <w:rPr>
          <w:rFonts w:ascii="Times New Roman" w:hAnsi="Times New Roman" w:cs="Times New Roman"/>
        </w:rPr>
      </w:pPr>
    </w:p>
    <w:sectPr w:rsidR="000B20E8" w:rsidRPr="004D61B8" w:rsidSect="00892D62">
      <w:headerReference w:type="default" r:id="rId8"/>
      <w:footerReference w:type="default" r:id="rId9"/>
      <w:type w:val="oddPage"/>
      <w:pgSz w:w="12240" w:h="15840" w:code="1"/>
      <w:pgMar w:top="1440" w:right="1800" w:bottom="1440" w:left="1800" w:header="720" w:footer="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D3FF16" w14:textId="77777777" w:rsidR="00B25846" w:rsidRDefault="00B25846">
      <w:r>
        <w:separator/>
      </w:r>
    </w:p>
  </w:endnote>
  <w:endnote w:type="continuationSeparator" w:id="0">
    <w:p w14:paraId="361B3890" w14:textId="77777777" w:rsidR="00B25846" w:rsidRDefault="00B258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nivers Condensed">
    <w:charset w:val="00"/>
    <w:family w:val="swiss"/>
    <w:pitch w:val="variable"/>
    <w:sig w:usb0="80000287" w:usb1="00000000" w:usb2="00000000" w:usb3="00000000" w:csb0="0000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ZapfHumnst BT">
    <w:altName w:val="Tahoma"/>
    <w:charset w:val="00"/>
    <w:family w:val="swiss"/>
    <w:pitch w:val="variable"/>
    <w:sig w:usb0="00000007" w:usb1="00000000" w:usb2="00000000" w:usb3="00000000" w:csb0="00000011" w:csb1="00000000"/>
  </w:font>
  <w:font w:name="Zurich Blk BT">
    <w:altName w:val="Tahoma"/>
    <w:charset w:val="00"/>
    <w:family w:val="swiss"/>
    <w:pitch w:val="variable"/>
    <w:sig w:usb0="00000007" w:usb1="00000000" w:usb2="00000000" w:usb3="00000000" w:csb0="00000011" w:csb1="00000000"/>
  </w:font>
  <w:font w:name="Arial Bold">
    <w:altName w:val="Arial"/>
    <w:panose1 w:val="020B0704020202020204"/>
    <w:charset w:val="00"/>
    <w:family w:val="auto"/>
    <w:pitch w:val="default"/>
  </w:font>
  <w:font w:name="FreesiaUPC">
    <w:charset w:val="DE"/>
    <w:family w:val="swiss"/>
    <w:pitch w:val="variable"/>
    <w:sig w:usb0="81000003" w:usb1="00000000" w:usb2="00000000" w:usb3="00000000" w:csb0="0001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rdiaUPC"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DB5621" w14:textId="77777777" w:rsidR="001B5978" w:rsidRPr="00322BFA" w:rsidRDefault="001B5978" w:rsidP="00F13ACA">
    <w:pPr>
      <w:pStyle w:val="KFooter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F50356" w14:textId="77777777" w:rsidR="00B25846" w:rsidRDefault="00B25846">
      <w:r>
        <w:separator/>
      </w:r>
    </w:p>
  </w:footnote>
  <w:footnote w:type="continuationSeparator" w:id="0">
    <w:p w14:paraId="3F8F80FE" w14:textId="77777777" w:rsidR="00B25846" w:rsidRDefault="00B258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DB561B" w14:textId="510764EF" w:rsidR="00F13ACA" w:rsidRPr="002500A7" w:rsidRDefault="00F13ACA" w:rsidP="00F13ACA">
    <w:pPr>
      <w:pStyle w:val="KHeader"/>
      <w:jc w:val="left"/>
    </w:pPr>
  </w:p>
  <w:p w14:paraId="02DB561D" w14:textId="5EDCCF6D" w:rsidR="001B5978" w:rsidRPr="002500A7" w:rsidRDefault="001B5978" w:rsidP="002500A7">
    <w:pPr>
      <w:pStyle w:val="K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115A313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9013E0"/>
    <w:multiLevelType w:val="multilevel"/>
    <w:tmpl w:val="729E9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C211D1"/>
    <w:multiLevelType w:val="hybridMultilevel"/>
    <w:tmpl w:val="48E61148"/>
    <w:lvl w:ilvl="0" w:tplc="D0C6DD08">
      <w:start w:val="1"/>
      <w:numFmt w:val="decimal"/>
      <w:pStyle w:val="Numberedbullet"/>
      <w:lvlText w:val="%1."/>
      <w:lvlJc w:val="left"/>
      <w:pPr>
        <w:tabs>
          <w:tab w:val="num" w:pos="450"/>
        </w:tabs>
        <w:ind w:left="450" w:hanging="360"/>
      </w:pPr>
      <w:rPr>
        <w:rFonts w:ascii="Arial" w:hAnsi="Arial" w:hint="default"/>
        <w:b/>
        <w:i w:val="0"/>
        <w:color w:val="5378B3"/>
        <w:sz w:val="22"/>
      </w:rPr>
    </w:lvl>
    <w:lvl w:ilvl="1" w:tplc="130C156C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2F7C0564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2CAE7FA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9A68F7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2722C49C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3D9E5F4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C18A41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689A7D7A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2465725"/>
    <w:multiLevelType w:val="multilevel"/>
    <w:tmpl w:val="DD90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A53233"/>
    <w:multiLevelType w:val="hybridMultilevel"/>
    <w:tmpl w:val="F76C9788"/>
    <w:lvl w:ilvl="0" w:tplc="EE3887D8">
      <w:start w:val="1"/>
      <w:numFmt w:val="decimal"/>
      <w:pStyle w:val="StyleLevel21Before025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  <w:color w:val="auto"/>
      </w:rPr>
    </w:lvl>
    <w:lvl w:ilvl="1" w:tplc="FAF2DF64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99A4AFD4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D043B5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EC4572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6B24B186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00497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20854CC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A9C0AE7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03237E1C"/>
    <w:multiLevelType w:val="multilevel"/>
    <w:tmpl w:val="B6A2D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9600F6"/>
    <w:multiLevelType w:val="multilevel"/>
    <w:tmpl w:val="FA5C3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CD6BD2"/>
    <w:multiLevelType w:val="singleLevel"/>
    <w:tmpl w:val="D4567BC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08113469"/>
    <w:multiLevelType w:val="multilevel"/>
    <w:tmpl w:val="97C61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1965BE"/>
    <w:multiLevelType w:val="multilevel"/>
    <w:tmpl w:val="EEE0B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E026B1"/>
    <w:multiLevelType w:val="singleLevel"/>
    <w:tmpl w:val="0C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E0205A1"/>
    <w:multiLevelType w:val="multilevel"/>
    <w:tmpl w:val="2402D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1E5292"/>
    <w:multiLevelType w:val="hybridMultilevel"/>
    <w:tmpl w:val="517A2DD4"/>
    <w:lvl w:ilvl="0" w:tplc="04090001">
      <w:start w:val="1"/>
      <w:numFmt w:val="bullet"/>
      <w:lvlText w:val=""/>
      <w:lvlJc w:val="left"/>
      <w:pPr>
        <w:ind w:left="10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</w:abstractNum>
  <w:abstractNum w:abstractNumId="13" w15:restartNumberingAfterBreak="0">
    <w:nsid w:val="0F9B7134"/>
    <w:multiLevelType w:val="hybridMultilevel"/>
    <w:tmpl w:val="85C425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0FC52E6"/>
    <w:multiLevelType w:val="multilevel"/>
    <w:tmpl w:val="7D9671B0"/>
    <w:lvl w:ilvl="0">
      <w:start w:val="1"/>
      <w:numFmt w:val="bullet"/>
      <w:pStyle w:val="bullet1"/>
      <w:lvlText w:val=""/>
      <w:lvlJc w:val="left"/>
      <w:pPr>
        <w:tabs>
          <w:tab w:val="num" w:pos="3555"/>
        </w:tabs>
        <w:ind w:left="3555" w:hanging="720"/>
      </w:pPr>
      <w:rPr>
        <w:rFonts w:ascii="Symbol" w:hAnsi="Symbol" w:hint="default"/>
        <w:color w:val="000080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4275"/>
        </w:tabs>
        <w:ind w:left="4275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4995"/>
        </w:tabs>
        <w:ind w:left="499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5715"/>
        </w:tabs>
        <w:ind w:left="571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6435"/>
        </w:tabs>
        <w:ind w:left="6435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7155"/>
        </w:tabs>
        <w:ind w:left="715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7875"/>
        </w:tabs>
        <w:ind w:left="787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8595"/>
        </w:tabs>
        <w:ind w:left="8595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9315"/>
        </w:tabs>
        <w:ind w:left="9315" w:hanging="360"/>
      </w:pPr>
      <w:rPr>
        <w:rFonts w:ascii="Wingdings" w:hAnsi="Wingdings" w:hint="default"/>
      </w:rPr>
    </w:lvl>
  </w:abstractNum>
  <w:abstractNum w:abstractNumId="15" w15:restartNumberingAfterBreak="0">
    <w:nsid w:val="117B4676"/>
    <w:multiLevelType w:val="multilevel"/>
    <w:tmpl w:val="A99A0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23533E2"/>
    <w:multiLevelType w:val="multilevel"/>
    <w:tmpl w:val="32C65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33640CD"/>
    <w:multiLevelType w:val="hybridMultilevel"/>
    <w:tmpl w:val="612A20E4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14A53115"/>
    <w:multiLevelType w:val="multilevel"/>
    <w:tmpl w:val="6C849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84E0B20"/>
    <w:multiLevelType w:val="multilevel"/>
    <w:tmpl w:val="E0CC8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9133022"/>
    <w:multiLevelType w:val="multilevel"/>
    <w:tmpl w:val="9230C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AEF0BFB"/>
    <w:multiLevelType w:val="singleLevel"/>
    <w:tmpl w:val="8AFEC866"/>
    <w:lvl w:ilvl="0">
      <w:start w:val="1"/>
      <w:numFmt w:val="lowerRoman"/>
      <w:pStyle w:val="ListNumber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2" w15:restartNumberingAfterBreak="0">
    <w:nsid w:val="1BB364FA"/>
    <w:multiLevelType w:val="multilevel"/>
    <w:tmpl w:val="40E4C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DA31EEB"/>
    <w:multiLevelType w:val="multilevel"/>
    <w:tmpl w:val="B9E62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AB3EA4"/>
    <w:multiLevelType w:val="hybridMultilevel"/>
    <w:tmpl w:val="B65A1DDA"/>
    <w:lvl w:ilvl="0" w:tplc="04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5" w15:restartNumberingAfterBreak="0">
    <w:nsid w:val="1F8B563E"/>
    <w:multiLevelType w:val="singleLevel"/>
    <w:tmpl w:val="C2442988"/>
    <w:lvl w:ilvl="0">
      <w:start w:val="1"/>
      <w:numFmt w:val="bullet"/>
      <w:pStyle w:val="BulletsL2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6" w15:restartNumberingAfterBreak="0">
    <w:nsid w:val="20D65A77"/>
    <w:multiLevelType w:val="multilevel"/>
    <w:tmpl w:val="82242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464BD4"/>
    <w:multiLevelType w:val="multilevel"/>
    <w:tmpl w:val="A566A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AC7732"/>
    <w:multiLevelType w:val="multilevel"/>
    <w:tmpl w:val="B8307F1A"/>
    <w:lvl w:ilvl="0">
      <w:start w:val="1"/>
      <w:numFmt w:val="bullet"/>
      <w:pStyle w:val="normla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Times New Roman" w:hint="default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2A466DEF"/>
    <w:multiLevelType w:val="multilevel"/>
    <w:tmpl w:val="6E42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CF448AC"/>
    <w:multiLevelType w:val="multilevel"/>
    <w:tmpl w:val="654C8482"/>
    <w:lvl w:ilvl="0">
      <w:start w:val="1"/>
      <w:numFmt w:val="none"/>
      <w:lvlRestart w:val="0"/>
      <w:pStyle w:val="CNTitle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CNHead1"/>
      <w:lvlText w:val="%2.0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pStyle w:val="CNHead2"/>
      <w:lvlText w:val="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CNHead3"/>
      <w:lvlText w:val="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lowerLetter"/>
      <w:pStyle w:val="CNHead4"/>
      <w:lvlText w:val="%5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5">
      <w:start w:val="1"/>
      <w:numFmt w:val="decimal"/>
      <w:pStyle w:val="CNLevel2List"/>
      <w:lvlText w:val="%6."/>
      <w:lvlJc w:val="left"/>
      <w:pPr>
        <w:tabs>
          <w:tab w:val="num" w:pos="900"/>
        </w:tabs>
        <w:ind w:left="900" w:hanging="360"/>
      </w:pPr>
      <w:rPr>
        <w:rFonts w:hint="default"/>
        <w:u w:val="none"/>
      </w:rPr>
    </w:lvl>
    <w:lvl w:ilvl="6">
      <w:start w:val="1"/>
      <w:numFmt w:val="lowerLetter"/>
      <w:pStyle w:val="CNLevel3List"/>
      <w:lvlText w:val="(%7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7">
      <w:start w:val="1"/>
      <w:numFmt w:val="lowerRoman"/>
      <w:pStyle w:val="CNLevel4List"/>
      <w:lvlText w:val="(%8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8">
      <w:start w:val="1"/>
      <w:numFmt w:val="decimal"/>
      <w:pStyle w:val="CNLevel5List"/>
      <w:lvlText w:val="(%9)"/>
      <w:lvlJc w:val="left"/>
      <w:pPr>
        <w:tabs>
          <w:tab w:val="num" w:pos="1800"/>
        </w:tabs>
        <w:ind w:left="1800" w:hanging="360"/>
      </w:pPr>
      <w:rPr>
        <w:rFonts w:hint="default"/>
      </w:rPr>
    </w:lvl>
  </w:abstractNum>
  <w:abstractNum w:abstractNumId="31" w15:restartNumberingAfterBreak="0">
    <w:nsid w:val="2D170119"/>
    <w:multiLevelType w:val="hybridMultilevel"/>
    <w:tmpl w:val="8904DB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E5F3E7C"/>
    <w:multiLevelType w:val="multilevel"/>
    <w:tmpl w:val="CCB4B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EF40573"/>
    <w:multiLevelType w:val="multilevel"/>
    <w:tmpl w:val="7F264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FD82212"/>
    <w:multiLevelType w:val="multilevel"/>
    <w:tmpl w:val="911E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0BF4C0D"/>
    <w:multiLevelType w:val="multilevel"/>
    <w:tmpl w:val="877AC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0EC0665"/>
    <w:multiLevelType w:val="singleLevel"/>
    <w:tmpl w:val="BD527D28"/>
    <w:lvl w:ilvl="0">
      <w:numFmt w:val="bullet"/>
      <w:pStyle w:val="iriBullet2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</w:abstractNum>
  <w:abstractNum w:abstractNumId="37" w15:restartNumberingAfterBreak="0">
    <w:nsid w:val="3179386F"/>
    <w:multiLevelType w:val="hybridMultilevel"/>
    <w:tmpl w:val="833061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296579E"/>
    <w:multiLevelType w:val="multilevel"/>
    <w:tmpl w:val="22FC7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4013E31"/>
    <w:multiLevelType w:val="multilevel"/>
    <w:tmpl w:val="59D82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861179E"/>
    <w:multiLevelType w:val="multilevel"/>
    <w:tmpl w:val="6A36F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8664EB3"/>
    <w:multiLevelType w:val="hybridMultilevel"/>
    <w:tmpl w:val="E09A27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9FB03CD"/>
    <w:multiLevelType w:val="multilevel"/>
    <w:tmpl w:val="F4AAC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AA75DC8"/>
    <w:multiLevelType w:val="multilevel"/>
    <w:tmpl w:val="1CC2C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3D081AA3"/>
    <w:multiLevelType w:val="multilevel"/>
    <w:tmpl w:val="487C2CD0"/>
    <w:lvl w:ilvl="0">
      <w:start w:val="1"/>
      <w:numFmt w:val="none"/>
      <w:lvlRestart w:val="0"/>
      <w:pStyle w:val="CNAppendixReset"/>
      <w:suff w:val="nothing"/>
      <w:lvlText w:val=""/>
      <w:lvlJc w:val="left"/>
      <w:pPr>
        <w:ind w:left="0" w:firstLine="0"/>
      </w:pPr>
      <w:rPr>
        <w:rFonts w:hint="default"/>
      </w:rPr>
    </w:lvl>
    <w:lvl w:ilvl="1">
      <w:start w:val="1"/>
      <w:numFmt w:val="upperLetter"/>
      <w:lvlRestart w:val="0"/>
      <w:pStyle w:val="CNAppendixTitle"/>
      <w:suff w:val="space"/>
      <w:lvlText w:val="Appendix %2: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2">
      <w:start w:val="1"/>
      <w:numFmt w:val="decimal"/>
      <w:lvlRestart w:val="1"/>
      <w:pStyle w:val="CNAppendixItem"/>
      <w:lvlText w:val="%2 - %3: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  <w:rPr>
        <w:rFonts w:hint="default"/>
      </w:rPr>
    </w:lvl>
  </w:abstractNum>
  <w:abstractNum w:abstractNumId="45" w15:restartNumberingAfterBreak="0">
    <w:nsid w:val="3FA72B5E"/>
    <w:multiLevelType w:val="multilevel"/>
    <w:tmpl w:val="C2A24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0FD6205"/>
    <w:multiLevelType w:val="multilevel"/>
    <w:tmpl w:val="4600B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1D0052F"/>
    <w:multiLevelType w:val="multilevel"/>
    <w:tmpl w:val="F404E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2CC4BBC"/>
    <w:multiLevelType w:val="multilevel"/>
    <w:tmpl w:val="5C06A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460512F"/>
    <w:multiLevelType w:val="multilevel"/>
    <w:tmpl w:val="987EC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4FA5B2A"/>
    <w:multiLevelType w:val="multilevel"/>
    <w:tmpl w:val="4F2EF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6072F26"/>
    <w:multiLevelType w:val="multilevel"/>
    <w:tmpl w:val="E64A250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2" w15:restartNumberingAfterBreak="0">
    <w:nsid w:val="46D10216"/>
    <w:multiLevelType w:val="multilevel"/>
    <w:tmpl w:val="6DCED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718386B"/>
    <w:multiLevelType w:val="multilevel"/>
    <w:tmpl w:val="7BF6E8E6"/>
    <w:lvl w:ilvl="0">
      <w:start w:val="1"/>
      <w:numFmt w:val="bullet"/>
      <w:pStyle w:val="Bullet1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Univers Condensed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Univers Condensed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Univers Condensed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90F13CD"/>
    <w:multiLevelType w:val="multilevel"/>
    <w:tmpl w:val="C46AA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AE27411"/>
    <w:multiLevelType w:val="hybridMultilevel"/>
    <w:tmpl w:val="19A2CC8A"/>
    <w:name w:val="cnLThead"/>
    <w:lvl w:ilvl="0" w:tplc="7B52778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0B4304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E2F676E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1D2914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79AE65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18C6B1B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B2F62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D18F83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AD2824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B9028B3"/>
    <w:multiLevelType w:val="hybridMultilevel"/>
    <w:tmpl w:val="50CAA8F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4F604B4B"/>
    <w:multiLevelType w:val="multilevel"/>
    <w:tmpl w:val="A32EABB0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860"/>
        </w:tabs>
        <w:ind w:left="860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8" w15:restartNumberingAfterBreak="0">
    <w:nsid w:val="50C97189"/>
    <w:multiLevelType w:val="multilevel"/>
    <w:tmpl w:val="8102CE48"/>
    <w:lvl w:ilvl="0">
      <w:start w:val="1"/>
      <w:numFmt w:val="none"/>
      <w:lvlRestart w:val="0"/>
      <w:pStyle w:val="CNInternalNoteBegin"/>
      <w:suff w:val="nothing"/>
      <w:lvlText w:val=""/>
      <w:lvlJc w:val="left"/>
      <w:pPr>
        <w:tabs>
          <w:tab w:val="num" w:pos="360"/>
        </w:tabs>
        <w:ind w:left="0" w:firstLine="0"/>
      </w:pPr>
    </w:lvl>
    <w:lvl w:ilvl="1">
      <w:start w:val="1"/>
      <w:numFmt w:val="lowerLetter"/>
      <w:pStyle w:val="CNInternalNoteLevel1List"/>
      <w:lvlText w:val="%2."/>
      <w:lvlJc w:val="left"/>
      <w:pPr>
        <w:tabs>
          <w:tab w:val="num" w:pos="360"/>
        </w:tabs>
        <w:ind w:left="360" w:hanging="360"/>
      </w:pPr>
    </w:lvl>
    <w:lvl w:ilvl="2">
      <w:start w:val="1"/>
      <w:numFmt w:val="decimal"/>
      <w:pStyle w:val="CNInternalNoteLevel2List"/>
      <w:lvlText w:val="%3.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3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4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6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</w:lvl>
  </w:abstractNum>
  <w:abstractNum w:abstractNumId="59" w15:restartNumberingAfterBreak="0">
    <w:nsid w:val="51D63755"/>
    <w:multiLevelType w:val="multilevel"/>
    <w:tmpl w:val="01742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2F01501"/>
    <w:multiLevelType w:val="multilevel"/>
    <w:tmpl w:val="18EA1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46735B0"/>
    <w:multiLevelType w:val="multilevel"/>
    <w:tmpl w:val="BFF23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55329B7"/>
    <w:multiLevelType w:val="multilevel"/>
    <w:tmpl w:val="28FC9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7104340"/>
    <w:multiLevelType w:val="multilevel"/>
    <w:tmpl w:val="50CAB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9F0225F"/>
    <w:multiLevelType w:val="multilevel"/>
    <w:tmpl w:val="374AA3C6"/>
    <w:name w:val="cnLTappendix"/>
    <w:lvl w:ilvl="0">
      <w:start w:val="1"/>
      <w:numFmt w:val="none"/>
      <w:lvlRestart w:val="0"/>
      <w:pStyle w:val="CNLevel1Bullet"/>
      <w:lvlText w:val="●"/>
      <w:lvlJc w:val="left"/>
      <w:pPr>
        <w:tabs>
          <w:tab w:val="num" w:pos="360"/>
        </w:tabs>
        <w:ind w:left="360" w:hanging="360"/>
      </w:pPr>
    </w:lvl>
    <w:lvl w:ilvl="1">
      <w:start w:val="1"/>
      <w:numFmt w:val="none"/>
      <w:lvlRestart w:val="0"/>
      <w:pStyle w:val="CNLevel2Bullet"/>
      <w:lvlText w:val="●"/>
      <w:lvlJc w:val="left"/>
      <w:pPr>
        <w:tabs>
          <w:tab w:val="num" w:pos="1170"/>
        </w:tabs>
        <w:ind w:left="1170" w:hanging="360"/>
      </w:pPr>
    </w:lvl>
    <w:lvl w:ilvl="2">
      <w:start w:val="1"/>
      <w:numFmt w:val="none"/>
      <w:lvlRestart w:val="0"/>
      <w:pStyle w:val="CNLevel3Bullet"/>
      <w:lvlText w:val="●"/>
      <w:lvlJc w:val="left"/>
      <w:pPr>
        <w:tabs>
          <w:tab w:val="num" w:pos="1080"/>
        </w:tabs>
        <w:ind w:left="1080" w:hanging="360"/>
      </w:pPr>
    </w:lvl>
    <w:lvl w:ilvl="3">
      <w:start w:val="1"/>
      <w:numFmt w:val="none"/>
      <w:lvlRestart w:val="0"/>
      <w:pStyle w:val="CNLevel4Bullet"/>
      <w:lvlText w:val="●"/>
      <w:lvlJc w:val="left"/>
      <w:pPr>
        <w:tabs>
          <w:tab w:val="num" w:pos="1440"/>
        </w:tabs>
        <w:ind w:left="1440" w:hanging="360"/>
      </w:pPr>
    </w:lvl>
    <w:lvl w:ilvl="4">
      <w:start w:val="1"/>
      <w:numFmt w:val="none"/>
      <w:lvlRestart w:val="0"/>
      <w:pStyle w:val="CNLevel5Bullet"/>
      <w:lvlText w:val="●"/>
      <w:lvlJc w:val="left"/>
      <w:pPr>
        <w:tabs>
          <w:tab w:val="num" w:pos="1800"/>
        </w:tabs>
        <w:ind w:left="1800" w:hanging="360"/>
      </w:pPr>
    </w:lvl>
    <w:lvl w:ilvl="5">
      <w:start w:val="1"/>
      <w:numFmt w:val="none"/>
      <w:lvlRestart w:val="0"/>
      <w:pStyle w:val="CNLevel6Bullet"/>
      <w:lvlText w:val="●"/>
      <w:lvlJc w:val="left"/>
      <w:pPr>
        <w:tabs>
          <w:tab w:val="num" w:pos="2160"/>
        </w:tabs>
        <w:ind w:left="2160" w:hanging="360"/>
      </w:pPr>
    </w:lvl>
    <w:lvl w:ilvl="6">
      <w:start w:val="1"/>
      <w:numFmt w:val="none"/>
      <w:lvlRestart w:val="0"/>
      <w:pStyle w:val="CNInternalNoteLevel1Bullet"/>
      <w:lvlText w:val="●"/>
      <w:lvlJc w:val="left"/>
      <w:pPr>
        <w:tabs>
          <w:tab w:val="num" w:pos="360"/>
        </w:tabs>
        <w:ind w:left="360" w:hanging="360"/>
      </w:pPr>
    </w:lvl>
    <w:lvl w:ilvl="7">
      <w:start w:val="1"/>
      <w:numFmt w:val="none"/>
      <w:lvlRestart w:val="0"/>
      <w:pStyle w:val="CNInternalNoteLevel2Bullet"/>
      <w:lvlText w:val="●"/>
      <w:lvlJc w:val="left"/>
      <w:pPr>
        <w:tabs>
          <w:tab w:val="num" w:pos="720"/>
        </w:tabs>
        <w:ind w:left="720" w:hanging="360"/>
      </w:p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</w:lvl>
  </w:abstractNum>
  <w:abstractNum w:abstractNumId="65" w15:restartNumberingAfterBreak="0">
    <w:nsid w:val="5A4E35CC"/>
    <w:multiLevelType w:val="singleLevel"/>
    <w:tmpl w:val="04090005"/>
    <w:name w:val="cnLTbullet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66" w15:restartNumberingAfterBreak="0">
    <w:nsid w:val="5F127CE0"/>
    <w:multiLevelType w:val="hybridMultilevel"/>
    <w:tmpl w:val="04DA75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3D52625"/>
    <w:multiLevelType w:val="multilevel"/>
    <w:tmpl w:val="137C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512389D"/>
    <w:multiLevelType w:val="multilevel"/>
    <w:tmpl w:val="246EF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6BD3672"/>
    <w:multiLevelType w:val="singleLevel"/>
    <w:tmpl w:val="E36E95C0"/>
    <w:lvl w:ilvl="0">
      <w:start w:val="1"/>
      <w:numFmt w:val="bullet"/>
      <w:pStyle w:val="CellIndentedBullet"/>
      <w:lvlText w:val=""/>
      <w:lvlJc w:val="left"/>
      <w:pPr>
        <w:tabs>
          <w:tab w:val="num" w:pos="530"/>
        </w:tabs>
        <w:ind w:left="454" w:hanging="284"/>
      </w:pPr>
      <w:rPr>
        <w:rFonts w:ascii="Symbol" w:hAnsi="Symbol" w:hint="default"/>
        <w:spacing w:val="0"/>
        <w:w w:val="100"/>
        <w:position w:val="0"/>
        <w:sz w:val="18"/>
      </w:rPr>
    </w:lvl>
  </w:abstractNum>
  <w:abstractNum w:abstractNumId="70" w15:restartNumberingAfterBreak="0">
    <w:nsid w:val="694009BB"/>
    <w:multiLevelType w:val="hybridMultilevel"/>
    <w:tmpl w:val="8B6E7444"/>
    <w:lvl w:ilvl="0" w:tplc="04090001">
      <w:start w:val="1"/>
      <w:numFmt w:val="bullet"/>
      <w:lvlText w:val=""/>
      <w:lvlJc w:val="left"/>
      <w:pPr>
        <w:ind w:left="12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71" w15:restartNumberingAfterBreak="0">
    <w:nsid w:val="69537058"/>
    <w:multiLevelType w:val="multilevel"/>
    <w:tmpl w:val="777AD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A9C3E0A"/>
    <w:multiLevelType w:val="hybridMultilevel"/>
    <w:tmpl w:val="1206E6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6B53203F"/>
    <w:multiLevelType w:val="multilevel"/>
    <w:tmpl w:val="860A8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BC07FD"/>
    <w:multiLevelType w:val="multilevel"/>
    <w:tmpl w:val="61D0D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F32321A"/>
    <w:multiLevelType w:val="multilevel"/>
    <w:tmpl w:val="93F83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 w15:restartNumberingAfterBreak="0">
    <w:nsid w:val="6F850CC9"/>
    <w:multiLevelType w:val="multilevel"/>
    <w:tmpl w:val="5A68A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0984371"/>
    <w:multiLevelType w:val="multilevel"/>
    <w:tmpl w:val="26C0F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0FC45EB"/>
    <w:multiLevelType w:val="multilevel"/>
    <w:tmpl w:val="F208B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3E31E2E"/>
    <w:multiLevelType w:val="multilevel"/>
    <w:tmpl w:val="2466B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47A317D"/>
    <w:multiLevelType w:val="multilevel"/>
    <w:tmpl w:val="A4980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74EF37CE"/>
    <w:multiLevelType w:val="hybridMultilevel"/>
    <w:tmpl w:val="7F567614"/>
    <w:lvl w:ilvl="0" w:tplc="8BE44692">
      <w:start w:val="1"/>
      <w:numFmt w:val="decimal"/>
      <w:pStyle w:val="urdlist2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color w:val="auto"/>
      </w:rPr>
    </w:lvl>
    <w:lvl w:ilvl="1" w:tplc="80A473D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color w:val="auto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2" w15:restartNumberingAfterBreak="0">
    <w:nsid w:val="75A93782"/>
    <w:multiLevelType w:val="hybridMultilevel"/>
    <w:tmpl w:val="FB4A0F70"/>
    <w:lvl w:ilvl="0" w:tplc="04090001">
      <w:start w:val="1"/>
      <w:numFmt w:val="bullet"/>
      <w:lvlText w:val=""/>
      <w:lvlJc w:val="left"/>
      <w:pPr>
        <w:ind w:left="8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3" w:hanging="360"/>
      </w:pPr>
      <w:rPr>
        <w:rFonts w:ascii="Wingdings" w:hAnsi="Wingdings" w:hint="default"/>
      </w:rPr>
    </w:lvl>
  </w:abstractNum>
  <w:abstractNum w:abstractNumId="83" w15:restartNumberingAfterBreak="0">
    <w:nsid w:val="780E0453"/>
    <w:multiLevelType w:val="multilevel"/>
    <w:tmpl w:val="43D82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A7C2C72"/>
    <w:multiLevelType w:val="multilevel"/>
    <w:tmpl w:val="BE24F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A8E74A4"/>
    <w:multiLevelType w:val="multilevel"/>
    <w:tmpl w:val="2D02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B500252"/>
    <w:multiLevelType w:val="multilevel"/>
    <w:tmpl w:val="73367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B9734C0"/>
    <w:multiLevelType w:val="multilevel"/>
    <w:tmpl w:val="BCACC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DBC6D0E"/>
    <w:multiLevelType w:val="multilevel"/>
    <w:tmpl w:val="24426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ED63999"/>
    <w:multiLevelType w:val="multilevel"/>
    <w:tmpl w:val="E17A8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F2219FE"/>
    <w:multiLevelType w:val="multilevel"/>
    <w:tmpl w:val="D380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5086651">
    <w:abstractNumId w:val="0"/>
  </w:num>
  <w:num w:numId="2" w16cid:durableId="1993212612">
    <w:abstractNumId w:val="14"/>
  </w:num>
  <w:num w:numId="3" w16cid:durableId="1008288715">
    <w:abstractNumId w:val="36"/>
  </w:num>
  <w:num w:numId="4" w16cid:durableId="670374438">
    <w:abstractNumId w:val="21"/>
  </w:num>
  <w:num w:numId="5" w16cid:durableId="1940067242">
    <w:abstractNumId w:val="44"/>
  </w:num>
  <w:num w:numId="6" w16cid:durableId="913783445">
    <w:abstractNumId w:val="64"/>
  </w:num>
  <w:num w:numId="7" w16cid:durableId="1274240454">
    <w:abstractNumId w:val="53"/>
  </w:num>
  <w:num w:numId="8" w16cid:durableId="470250232">
    <w:abstractNumId w:val="58"/>
  </w:num>
  <w:num w:numId="9" w16cid:durableId="228344327">
    <w:abstractNumId w:val="28"/>
  </w:num>
  <w:num w:numId="10" w16cid:durableId="236551240">
    <w:abstractNumId w:val="30"/>
  </w:num>
  <w:num w:numId="11" w16cid:durableId="1545167917">
    <w:abstractNumId w:val="57"/>
  </w:num>
  <w:num w:numId="12" w16cid:durableId="687563649">
    <w:abstractNumId w:val="2"/>
  </w:num>
  <w:num w:numId="13" w16cid:durableId="331178919">
    <w:abstractNumId w:val="4"/>
  </w:num>
  <w:num w:numId="14" w16cid:durableId="1780182444">
    <w:abstractNumId w:val="25"/>
  </w:num>
  <w:num w:numId="15" w16cid:durableId="163906035">
    <w:abstractNumId w:val="81"/>
  </w:num>
  <w:num w:numId="16" w16cid:durableId="1630621383">
    <w:abstractNumId w:val="17"/>
  </w:num>
  <w:num w:numId="17" w16cid:durableId="679236587">
    <w:abstractNumId w:val="56"/>
  </w:num>
  <w:num w:numId="18" w16cid:durableId="350224934">
    <w:abstractNumId w:val="7"/>
  </w:num>
  <w:num w:numId="19" w16cid:durableId="900941605">
    <w:abstractNumId w:val="10"/>
  </w:num>
  <w:num w:numId="20" w16cid:durableId="627589203">
    <w:abstractNumId w:val="70"/>
  </w:num>
  <w:num w:numId="21" w16cid:durableId="546718271">
    <w:abstractNumId w:val="82"/>
  </w:num>
  <w:num w:numId="22" w16cid:durableId="2130658219">
    <w:abstractNumId w:val="12"/>
  </w:num>
  <w:num w:numId="23" w16cid:durableId="1489010197">
    <w:abstractNumId w:val="37"/>
  </w:num>
  <w:num w:numId="24" w16cid:durableId="753942688">
    <w:abstractNumId w:val="69"/>
  </w:num>
  <w:num w:numId="25" w16cid:durableId="309945607">
    <w:abstractNumId w:val="13"/>
  </w:num>
  <w:num w:numId="26" w16cid:durableId="1111704230">
    <w:abstractNumId w:val="41"/>
  </w:num>
  <w:num w:numId="27" w16cid:durableId="1211964093">
    <w:abstractNumId w:val="66"/>
  </w:num>
  <w:num w:numId="28" w16cid:durableId="1796947566">
    <w:abstractNumId w:val="72"/>
  </w:num>
  <w:num w:numId="29" w16cid:durableId="748625206">
    <w:abstractNumId w:val="24"/>
  </w:num>
  <w:num w:numId="30" w16cid:durableId="1392801674">
    <w:abstractNumId w:val="31"/>
  </w:num>
  <w:num w:numId="31" w16cid:durableId="1560360112">
    <w:abstractNumId w:val="20"/>
  </w:num>
  <w:num w:numId="32" w16cid:durableId="8528099">
    <w:abstractNumId w:val="79"/>
  </w:num>
  <w:num w:numId="33" w16cid:durableId="2088839127">
    <w:abstractNumId w:val="75"/>
  </w:num>
  <w:num w:numId="34" w16cid:durableId="1684239647">
    <w:abstractNumId w:val="15"/>
  </w:num>
  <w:num w:numId="35" w16cid:durableId="1608538287">
    <w:abstractNumId w:val="60"/>
  </w:num>
  <w:num w:numId="36" w16cid:durableId="51317937">
    <w:abstractNumId w:val="77"/>
  </w:num>
  <w:num w:numId="37" w16cid:durableId="1017582430">
    <w:abstractNumId w:val="16"/>
  </w:num>
  <w:num w:numId="38" w16cid:durableId="96099952">
    <w:abstractNumId w:val="45"/>
  </w:num>
  <w:num w:numId="39" w16cid:durableId="1742215136">
    <w:abstractNumId w:val="46"/>
  </w:num>
  <w:num w:numId="40" w16cid:durableId="1796750874">
    <w:abstractNumId w:val="22"/>
  </w:num>
  <w:num w:numId="41" w16cid:durableId="1253902245">
    <w:abstractNumId w:val="23"/>
  </w:num>
  <w:num w:numId="42" w16cid:durableId="214395481">
    <w:abstractNumId w:val="76"/>
  </w:num>
  <w:num w:numId="43" w16cid:durableId="1641423858">
    <w:abstractNumId w:val="39"/>
  </w:num>
  <w:num w:numId="44" w16cid:durableId="1819805138">
    <w:abstractNumId w:val="26"/>
  </w:num>
  <w:num w:numId="45" w16cid:durableId="238754223">
    <w:abstractNumId w:val="73"/>
  </w:num>
  <w:num w:numId="46" w16cid:durableId="1323969986">
    <w:abstractNumId w:val="85"/>
  </w:num>
  <w:num w:numId="47" w16cid:durableId="1159614512">
    <w:abstractNumId w:val="42"/>
  </w:num>
  <w:num w:numId="48" w16cid:durableId="35736214">
    <w:abstractNumId w:val="87"/>
  </w:num>
  <w:num w:numId="49" w16cid:durableId="1043872762">
    <w:abstractNumId w:val="38"/>
  </w:num>
  <w:num w:numId="50" w16cid:durableId="347564357">
    <w:abstractNumId w:val="35"/>
  </w:num>
  <w:num w:numId="51" w16cid:durableId="1911112764">
    <w:abstractNumId w:val="54"/>
  </w:num>
  <w:num w:numId="52" w16cid:durableId="664749566">
    <w:abstractNumId w:val="5"/>
  </w:num>
  <w:num w:numId="53" w16cid:durableId="1310556155">
    <w:abstractNumId w:val="61"/>
  </w:num>
  <w:num w:numId="54" w16cid:durableId="355230616">
    <w:abstractNumId w:val="3"/>
  </w:num>
  <w:num w:numId="55" w16cid:durableId="125320858">
    <w:abstractNumId w:val="84"/>
  </w:num>
  <w:num w:numId="56" w16cid:durableId="335619214">
    <w:abstractNumId w:val="63"/>
  </w:num>
  <w:num w:numId="57" w16cid:durableId="577325229">
    <w:abstractNumId w:val="18"/>
  </w:num>
  <w:num w:numId="58" w16cid:durableId="840006154">
    <w:abstractNumId w:val="68"/>
  </w:num>
  <w:num w:numId="59" w16cid:durableId="369888586">
    <w:abstractNumId w:val="33"/>
  </w:num>
  <w:num w:numId="60" w16cid:durableId="1887259552">
    <w:abstractNumId w:val="80"/>
  </w:num>
  <w:num w:numId="61" w16cid:durableId="771706875">
    <w:abstractNumId w:val="89"/>
  </w:num>
  <w:num w:numId="62" w16cid:durableId="850799411">
    <w:abstractNumId w:val="32"/>
  </w:num>
  <w:num w:numId="63" w16cid:durableId="1238636810">
    <w:abstractNumId w:val="19"/>
  </w:num>
  <w:num w:numId="64" w16cid:durableId="788940332">
    <w:abstractNumId w:val="52"/>
  </w:num>
  <w:num w:numId="65" w16cid:durableId="98719979">
    <w:abstractNumId w:val="40"/>
  </w:num>
  <w:num w:numId="66" w16cid:durableId="805662940">
    <w:abstractNumId w:val="6"/>
  </w:num>
  <w:num w:numId="67" w16cid:durableId="1868447217">
    <w:abstractNumId w:val="74"/>
  </w:num>
  <w:num w:numId="68" w16cid:durableId="1720589141">
    <w:abstractNumId w:val="86"/>
  </w:num>
  <w:num w:numId="69" w16cid:durableId="1818910240">
    <w:abstractNumId w:val="43"/>
  </w:num>
  <w:num w:numId="70" w16cid:durableId="172113193">
    <w:abstractNumId w:val="49"/>
  </w:num>
  <w:num w:numId="71" w16cid:durableId="105782943">
    <w:abstractNumId w:val="8"/>
  </w:num>
  <w:num w:numId="72" w16cid:durableId="1581450359">
    <w:abstractNumId w:val="83"/>
  </w:num>
  <w:num w:numId="73" w16cid:durableId="510071411">
    <w:abstractNumId w:val="90"/>
  </w:num>
  <w:num w:numId="74" w16cid:durableId="459424280">
    <w:abstractNumId w:val="71"/>
  </w:num>
  <w:num w:numId="75" w16cid:durableId="453671063">
    <w:abstractNumId w:val="62"/>
  </w:num>
  <w:num w:numId="76" w16cid:durableId="587809709">
    <w:abstractNumId w:val="88"/>
  </w:num>
  <w:num w:numId="77" w16cid:durableId="680859440">
    <w:abstractNumId w:val="9"/>
  </w:num>
  <w:num w:numId="78" w16cid:durableId="1949581547">
    <w:abstractNumId w:val="48"/>
  </w:num>
  <w:num w:numId="79" w16cid:durableId="1286156922">
    <w:abstractNumId w:val="29"/>
  </w:num>
  <w:num w:numId="80" w16cid:durableId="1058749708">
    <w:abstractNumId w:val="34"/>
  </w:num>
  <w:num w:numId="81" w16cid:durableId="1869755981">
    <w:abstractNumId w:val="50"/>
  </w:num>
  <w:num w:numId="82" w16cid:durableId="1898709822">
    <w:abstractNumId w:val="78"/>
  </w:num>
  <w:num w:numId="83" w16cid:durableId="2141485152">
    <w:abstractNumId w:val="11"/>
  </w:num>
  <w:num w:numId="84" w16cid:durableId="615715379">
    <w:abstractNumId w:val="59"/>
  </w:num>
  <w:num w:numId="85" w16cid:durableId="551432158">
    <w:abstractNumId w:val="67"/>
  </w:num>
  <w:num w:numId="86" w16cid:durableId="2036497174">
    <w:abstractNumId w:val="1"/>
  </w:num>
  <w:num w:numId="87" w16cid:durableId="814638594">
    <w:abstractNumId w:val="47"/>
  </w:num>
  <w:num w:numId="88" w16cid:durableId="631180383">
    <w:abstractNumId w:val="27"/>
  </w:num>
  <w:num w:numId="89" w16cid:durableId="1873346685">
    <w:abstractNumId w:val="51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81"/>
  <w:drawingGridVerticalSpacing w:val="181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3133E"/>
    <w:rsid w:val="00014543"/>
    <w:rsid w:val="00020A08"/>
    <w:rsid w:val="00024A5D"/>
    <w:rsid w:val="00026803"/>
    <w:rsid w:val="00026CD2"/>
    <w:rsid w:val="000273F1"/>
    <w:rsid w:val="00036393"/>
    <w:rsid w:val="00036455"/>
    <w:rsid w:val="00037636"/>
    <w:rsid w:val="00085C01"/>
    <w:rsid w:val="000875A9"/>
    <w:rsid w:val="00091C01"/>
    <w:rsid w:val="000A3A52"/>
    <w:rsid w:val="000A562B"/>
    <w:rsid w:val="000B20E8"/>
    <w:rsid w:val="000B2DEC"/>
    <w:rsid w:val="000C2776"/>
    <w:rsid w:val="000D2644"/>
    <w:rsid w:val="000D36EF"/>
    <w:rsid w:val="000D46B3"/>
    <w:rsid w:val="000D50D5"/>
    <w:rsid w:val="000E75B4"/>
    <w:rsid w:val="000F6577"/>
    <w:rsid w:val="000F79C5"/>
    <w:rsid w:val="0010097C"/>
    <w:rsid w:val="00101484"/>
    <w:rsid w:val="00106F0F"/>
    <w:rsid w:val="00107CB5"/>
    <w:rsid w:val="0011116E"/>
    <w:rsid w:val="00115C0E"/>
    <w:rsid w:val="00116305"/>
    <w:rsid w:val="00120F43"/>
    <w:rsid w:val="001218D6"/>
    <w:rsid w:val="00140B28"/>
    <w:rsid w:val="00140F00"/>
    <w:rsid w:val="00143A39"/>
    <w:rsid w:val="00144A71"/>
    <w:rsid w:val="001463A2"/>
    <w:rsid w:val="00157D1E"/>
    <w:rsid w:val="001643E5"/>
    <w:rsid w:val="001749CF"/>
    <w:rsid w:val="00176D56"/>
    <w:rsid w:val="00177CEC"/>
    <w:rsid w:val="00181969"/>
    <w:rsid w:val="00182297"/>
    <w:rsid w:val="00183E02"/>
    <w:rsid w:val="001877A7"/>
    <w:rsid w:val="0019234F"/>
    <w:rsid w:val="001A0125"/>
    <w:rsid w:val="001A2F72"/>
    <w:rsid w:val="001B2A1D"/>
    <w:rsid w:val="001B5978"/>
    <w:rsid w:val="001B64DC"/>
    <w:rsid w:val="001C497F"/>
    <w:rsid w:val="001C583C"/>
    <w:rsid w:val="001E5F38"/>
    <w:rsid w:val="001E797A"/>
    <w:rsid w:val="001F1573"/>
    <w:rsid w:val="001F3643"/>
    <w:rsid w:val="0020296E"/>
    <w:rsid w:val="00225CE4"/>
    <w:rsid w:val="00230A11"/>
    <w:rsid w:val="002500A7"/>
    <w:rsid w:val="00254331"/>
    <w:rsid w:val="0026003A"/>
    <w:rsid w:val="00271937"/>
    <w:rsid w:val="002B41DF"/>
    <w:rsid w:val="002C0303"/>
    <w:rsid w:val="002C1244"/>
    <w:rsid w:val="002C473F"/>
    <w:rsid w:val="002C7759"/>
    <w:rsid w:val="002C7D70"/>
    <w:rsid w:val="00301A87"/>
    <w:rsid w:val="00322BFA"/>
    <w:rsid w:val="00327CE0"/>
    <w:rsid w:val="0033077C"/>
    <w:rsid w:val="003311CB"/>
    <w:rsid w:val="00333CE9"/>
    <w:rsid w:val="003474BD"/>
    <w:rsid w:val="003505BE"/>
    <w:rsid w:val="00363935"/>
    <w:rsid w:val="003739DE"/>
    <w:rsid w:val="003850B7"/>
    <w:rsid w:val="00392C48"/>
    <w:rsid w:val="00393058"/>
    <w:rsid w:val="003936BA"/>
    <w:rsid w:val="0039376A"/>
    <w:rsid w:val="0039712B"/>
    <w:rsid w:val="003A3E72"/>
    <w:rsid w:val="003A3F8C"/>
    <w:rsid w:val="003A5CEC"/>
    <w:rsid w:val="003A7A0A"/>
    <w:rsid w:val="003A7D03"/>
    <w:rsid w:val="003C7615"/>
    <w:rsid w:val="003E646F"/>
    <w:rsid w:val="00406039"/>
    <w:rsid w:val="00406B0E"/>
    <w:rsid w:val="00413316"/>
    <w:rsid w:val="0041474C"/>
    <w:rsid w:val="00415D76"/>
    <w:rsid w:val="00417751"/>
    <w:rsid w:val="00422422"/>
    <w:rsid w:val="004243A6"/>
    <w:rsid w:val="00424E65"/>
    <w:rsid w:val="0043014C"/>
    <w:rsid w:val="00437371"/>
    <w:rsid w:val="004432BB"/>
    <w:rsid w:val="00446387"/>
    <w:rsid w:val="004618AB"/>
    <w:rsid w:val="0046540C"/>
    <w:rsid w:val="00471296"/>
    <w:rsid w:val="004725F6"/>
    <w:rsid w:val="00473E65"/>
    <w:rsid w:val="004A36E1"/>
    <w:rsid w:val="004B4153"/>
    <w:rsid w:val="004B6AC3"/>
    <w:rsid w:val="004C748C"/>
    <w:rsid w:val="004D003B"/>
    <w:rsid w:val="004D61B8"/>
    <w:rsid w:val="004D6E21"/>
    <w:rsid w:val="004D737A"/>
    <w:rsid w:val="004F1AD9"/>
    <w:rsid w:val="004F3222"/>
    <w:rsid w:val="005053F5"/>
    <w:rsid w:val="00506D97"/>
    <w:rsid w:val="00511D7A"/>
    <w:rsid w:val="00516C1E"/>
    <w:rsid w:val="005214EA"/>
    <w:rsid w:val="005218C3"/>
    <w:rsid w:val="00526C51"/>
    <w:rsid w:val="00533D16"/>
    <w:rsid w:val="00547338"/>
    <w:rsid w:val="00552D94"/>
    <w:rsid w:val="0055719F"/>
    <w:rsid w:val="00557200"/>
    <w:rsid w:val="00560EF0"/>
    <w:rsid w:val="00561629"/>
    <w:rsid w:val="00565077"/>
    <w:rsid w:val="00570647"/>
    <w:rsid w:val="0058367F"/>
    <w:rsid w:val="005865F3"/>
    <w:rsid w:val="00594096"/>
    <w:rsid w:val="005A24BB"/>
    <w:rsid w:val="005B1C9F"/>
    <w:rsid w:val="005B431E"/>
    <w:rsid w:val="005B669C"/>
    <w:rsid w:val="005B704E"/>
    <w:rsid w:val="005C0AF7"/>
    <w:rsid w:val="005D1321"/>
    <w:rsid w:val="005D27F0"/>
    <w:rsid w:val="005D60A0"/>
    <w:rsid w:val="005F1184"/>
    <w:rsid w:val="00601D7F"/>
    <w:rsid w:val="006037E0"/>
    <w:rsid w:val="00604C7F"/>
    <w:rsid w:val="006277BD"/>
    <w:rsid w:val="006410E5"/>
    <w:rsid w:val="00643A18"/>
    <w:rsid w:val="006579D2"/>
    <w:rsid w:val="0066173B"/>
    <w:rsid w:val="00665983"/>
    <w:rsid w:val="00676011"/>
    <w:rsid w:val="00676460"/>
    <w:rsid w:val="00677E2D"/>
    <w:rsid w:val="006A1819"/>
    <w:rsid w:val="006A5B28"/>
    <w:rsid w:val="006B4644"/>
    <w:rsid w:val="006C34FE"/>
    <w:rsid w:val="006E27F5"/>
    <w:rsid w:val="006F12EE"/>
    <w:rsid w:val="00705BDC"/>
    <w:rsid w:val="00717295"/>
    <w:rsid w:val="00741357"/>
    <w:rsid w:val="00741547"/>
    <w:rsid w:val="00755E8E"/>
    <w:rsid w:val="00774ACC"/>
    <w:rsid w:val="007846B9"/>
    <w:rsid w:val="00784F48"/>
    <w:rsid w:val="00787446"/>
    <w:rsid w:val="007A3473"/>
    <w:rsid w:val="007A751C"/>
    <w:rsid w:val="007B34FD"/>
    <w:rsid w:val="007C2232"/>
    <w:rsid w:val="007C2D30"/>
    <w:rsid w:val="007C2EB9"/>
    <w:rsid w:val="007D1608"/>
    <w:rsid w:val="007D6F3E"/>
    <w:rsid w:val="007F30AD"/>
    <w:rsid w:val="007F4B48"/>
    <w:rsid w:val="0080460F"/>
    <w:rsid w:val="00806328"/>
    <w:rsid w:val="00812987"/>
    <w:rsid w:val="00820506"/>
    <w:rsid w:val="00824C57"/>
    <w:rsid w:val="00845239"/>
    <w:rsid w:val="008575F3"/>
    <w:rsid w:val="008627C8"/>
    <w:rsid w:val="00892D62"/>
    <w:rsid w:val="008B6DD7"/>
    <w:rsid w:val="008B7929"/>
    <w:rsid w:val="008C2858"/>
    <w:rsid w:val="008C6D98"/>
    <w:rsid w:val="008D40E2"/>
    <w:rsid w:val="008E1056"/>
    <w:rsid w:val="008E419B"/>
    <w:rsid w:val="008E7951"/>
    <w:rsid w:val="008F2891"/>
    <w:rsid w:val="009231B7"/>
    <w:rsid w:val="00931922"/>
    <w:rsid w:val="00941426"/>
    <w:rsid w:val="0094762A"/>
    <w:rsid w:val="00957756"/>
    <w:rsid w:val="00966ACC"/>
    <w:rsid w:val="00995B2C"/>
    <w:rsid w:val="009A0E3B"/>
    <w:rsid w:val="009B429B"/>
    <w:rsid w:val="009C4417"/>
    <w:rsid w:val="009D6354"/>
    <w:rsid w:val="009E3C4A"/>
    <w:rsid w:val="009E6FBC"/>
    <w:rsid w:val="00A01DC8"/>
    <w:rsid w:val="00A1082F"/>
    <w:rsid w:val="00A12FF0"/>
    <w:rsid w:val="00A33286"/>
    <w:rsid w:val="00A51FF0"/>
    <w:rsid w:val="00A56602"/>
    <w:rsid w:val="00A5731E"/>
    <w:rsid w:val="00A61946"/>
    <w:rsid w:val="00A700EC"/>
    <w:rsid w:val="00A71927"/>
    <w:rsid w:val="00A71FDE"/>
    <w:rsid w:val="00A72081"/>
    <w:rsid w:val="00A845AC"/>
    <w:rsid w:val="00A924F9"/>
    <w:rsid w:val="00A931A0"/>
    <w:rsid w:val="00AB16D9"/>
    <w:rsid w:val="00AB529A"/>
    <w:rsid w:val="00AC08A3"/>
    <w:rsid w:val="00AC1E3F"/>
    <w:rsid w:val="00AC21A1"/>
    <w:rsid w:val="00AC2CBA"/>
    <w:rsid w:val="00AD4618"/>
    <w:rsid w:val="00AD4706"/>
    <w:rsid w:val="00AF0EAB"/>
    <w:rsid w:val="00B03410"/>
    <w:rsid w:val="00B078A8"/>
    <w:rsid w:val="00B16E03"/>
    <w:rsid w:val="00B23439"/>
    <w:rsid w:val="00B247A1"/>
    <w:rsid w:val="00B25846"/>
    <w:rsid w:val="00B308D0"/>
    <w:rsid w:val="00B30BCB"/>
    <w:rsid w:val="00B33EBB"/>
    <w:rsid w:val="00B403DD"/>
    <w:rsid w:val="00B42AD7"/>
    <w:rsid w:val="00B44B11"/>
    <w:rsid w:val="00B55431"/>
    <w:rsid w:val="00B57350"/>
    <w:rsid w:val="00B66A26"/>
    <w:rsid w:val="00B706FB"/>
    <w:rsid w:val="00B8624B"/>
    <w:rsid w:val="00BA30ED"/>
    <w:rsid w:val="00BA6FC0"/>
    <w:rsid w:val="00BB7BC9"/>
    <w:rsid w:val="00BC0DB9"/>
    <w:rsid w:val="00BC1348"/>
    <w:rsid w:val="00BD47C2"/>
    <w:rsid w:val="00BD6686"/>
    <w:rsid w:val="00BD6E99"/>
    <w:rsid w:val="00BF2762"/>
    <w:rsid w:val="00C02A5C"/>
    <w:rsid w:val="00C13DAE"/>
    <w:rsid w:val="00C16DC5"/>
    <w:rsid w:val="00C17FF0"/>
    <w:rsid w:val="00C2106C"/>
    <w:rsid w:val="00C23631"/>
    <w:rsid w:val="00C243CC"/>
    <w:rsid w:val="00C3133E"/>
    <w:rsid w:val="00C37A75"/>
    <w:rsid w:val="00C45062"/>
    <w:rsid w:val="00C61ABE"/>
    <w:rsid w:val="00C620A5"/>
    <w:rsid w:val="00C70C59"/>
    <w:rsid w:val="00C740B8"/>
    <w:rsid w:val="00C928CA"/>
    <w:rsid w:val="00CA1271"/>
    <w:rsid w:val="00CA148B"/>
    <w:rsid w:val="00CA3FA7"/>
    <w:rsid w:val="00CA644C"/>
    <w:rsid w:val="00CD5441"/>
    <w:rsid w:val="00CE7F14"/>
    <w:rsid w:val="00CF181E"/>
    <w:rsid w:val="00CF218A"/>
    <w:rsid w:val="00CF657E"/>
    <w:rsid w:val="00D135BE"/>
    <w:rsid w:val="00D1436A"/>
    <w:rsid w:val="00D25A93"/>
    <w:rsid w:val="00D31466"/>
    <w:rsid w:val="00D40945"/>
    <w:rsid w:val="00D4370A"/>
    <w:rsid w:val="00D61603"/>
    <w:rsid w:val="00D72A92"/>
    <w:rsid w:val="00D82406"/>
    <w:rsid w:val="00D85612"/>
    <w:rsid w:val="00D85DD1"/>
    <w:rsid w:val="00D87717"/>
    <w:rsid w:val="00DB38D3"/>
    <w:rsid w:val="00DB5A50"/>
    <w:rsid w:val="00DC4720"/>
    <w:rsid w:val="00DD7FE5"/>
    <w:rsid w:val="00DF0967"/>
    <w:rsid w:val="00DF4E68"/>
    <w:rsid w:val="00DF4E77"/>
    <w:rsid w:val="00E0535F"/>
    <w:rsid w:val="00E21539"/>
    <w:rsid w:val="00E609C1"/>
    <w:rsid w:val="00E7624A"/>
    <w:rsid w:val="00E817F9"/>
    <w:rsid w:val="00E861FC"/>
    <w:rsid w:val="00E96D97"/>
    <w:rsid w:val="00EA1E11"/>
    <w:rsid w:val="00EB2E3D"/>
    <w:rsid w:val="00EC0E52"/>
    <w:rsid w:val="00EE4B95"/>
    <w:rsid w:val="00EF6D50"/>
    <w:rsid w:val="00F05317"/>
    <w:rsid w:val="00F10B62"/>
    <w:rsid w:val="00F10D6A"/>
    <w:rsid w:val="00F11483"/>
    <w:rsid w:val="00F13ACA"/>
    <w:rsid w:val="00F155D2"/>
    <w:rsid w:val="00F21305"/>
    <w:rsid w:val="00F2295E"/>
    <w:rsid w:val="00F407BD"/>
    <w:rsid w:val="00F42664"/>
    <w:rsid w:val="00F62BC3"/>
    <w:rsid w:val="00F63C72"/>
    <w:rsid w:val="00F714F8"/>
    <w:rsid w:val="00F72203"/>
    <w:rsid w:val="00F8442D"/>
    <w:rsid w:val="00F94007"/>
    <w:rsid w:val="00F94CB9"/>
    <w:rsid w:val="00FA10A8"/>
    <w:rsid w:val="00FA3C26"/>
    <w:rsid w:val="00FA6EA5"/>
    <w:rsid w:val="00FB10F9"/>
    <w:rsid w:val="00FB1708"/>
    <w:rsid w:val="00FD0BE0"/>
    <w:rsid w:val="00FE7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DB538B"/>
  <w15:docId w15:val="{3F0422F6-48D2-4077-8611-C531149C5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Angsan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5D76"/>
    <w:rPr>
      <w:rFonts w:ascii="Univers Condensed" w:hAnsi="Univers Condensed"/>
      <w:kern w:val="22"/>
      <w:sz w:val="22"/>
      <w:lang w:bidi="ar-SA"/>
    </w:rPr>
  </w:style>
  <w:style w:type="paragraph" w:styleId="Heading1">
    <w:name w:val="heading 1"/>
    <w:aliases w:val="Section Heading,Section,Section2,Section3,Section4,Section5,Section6,Section7,Numbered - 1,Paragraph No,Section8,Section11,Section21,Section31,Section41,Section51,Section61,Section71,Section9,Section12,Section22,Section32,Section42,Section52,1"/>
    <w:basedOn w:val="Normal"/>
    <w:next w:val="Normal"/>
    <w:qFormat/>
    <w:pPr>
      <w:keepNext/>
      <w:numPr>
        <w:numId w:val="11"/>
      </w:numPr>
      <w:outlineLvl w:val="0"/>
    </w:pPr>
    <w:rPr>
      <w:rFonts w:ascii="Arial" w:hAnsi="Arial" w:cs="Arial"/>
      <w:b/>
      <w:kern w:val="0"/>
      <w:sz w:val="28"/>
    </w:rPr>
  </w:style>
  <w:style w:type="paragraph" w:styleId="Heading2">
    <w:name w:val="heading 2"/>
    <w:aliases w:val="Reset numbering,h2,H2,l2,21,Heading 21,2nd level,B Sub/Bold,B Sub/Bold1,h2 main heading,Level 2 Topic Heading,2,Header 2,heading 2,(Shift Ctrl 2),Titre III,Headnum 2,chapitre 1.1,(Shift Ctrl 2)1,Titre III1,Headnum 21,H21,chapitre 1.11,H22,2h,A"/>
    <w:basedOn w:val="Normal"/>
    <w:next w:val="Normal"/>
    <w:qFormat/>
    <w:pPr>
      <w:keepNext/>
      <w:numPr>
        <w:ilvl w:val="1"/>
        <w:numId w:val="11"/>
      </w:numPr>
      <w:outlineLvl w:val="1"/>
    </w:pPr>
    <w:rPr>
      <w:rFonts w:ascii="Arial" w:hAnsi="Arial" w:cs="Arial"/>
      <w:b/>
      <w:bCs/>
      <w:kern w:val="0"/>
      <w:sz w:val="24"/>
    </w:rPr>
  </w:style>
  <w:style w:type="paragraph" w:styleId="Heading3">
    <w:name w:val="heading 3"/>
    <w:aliases w:val="Level 1 - 1,Minor,H3,Heading 31,Heading 32,Heading 33,Heading 34,Heading 35,Heading 36,H31,H32,H33,H311,H34,H312,H35,H36,H37,H313,H321,H331,H3111,H341,H3121,H351,H361,H38,H314,H322,H332,H3112,H342,H3122,H352,H362,H371,H3131,H3211,H3311,H31111"/>
    <w:basedOn w:val="Normal"/>
    <w:next w:val="Normal"/>
    <w:qFormat/>
    <w:pPr>
      <w:keepNext/>
      <w:numPr>
        <w:ilvl w:val="2"/>
        <w:numId w:val="11"/>
      </w:numPr>
      <w:outlineLvl w:val="2"/>
    </w:pPr>
    <w:rPr>
      <w:rFonts w:ascii="Arial" w:hAnsi="Arial" w:cs="Arial"/>
      <w:b/>
      <w:bCs/>
      <w:kern w:val="0"/>
    </w:rPr>
  </w:style>
  <w:style w:type="paragraph" w:styleId="Heading4">
    <w:name w:val="heading 4"/>
    <w:aliases w:val="Level 2 - a"/>
    <w:basedOn w:val="Normal"/>
    <w:next w:val="Normal"/>
    <w:autoRedefine/>
    <w:qFormat/>
    <w:pPr>
      <w:keepNext/>
      <w:numPr>
        <w:ilvl w:val="3"/>
        <w:numId w:val="11"/>
      </w:numPr>
      <w:spacing w:before="40" w:after="40"/>
      <w:outlineLvl w:val="3"/>
    </w:pPr>
    <w:rPr>
      <w:rFonts w:ascii="Arial" w:hAnsi="Arial" w:cs="Arial"/>
      <w:b/>
      <w:snapToGrid w:val="0"/>
      <w:color w:val="000000"/>
    </w:rPr>
  </w:style>
  <w:style w:type="paragraph" w:styleId="Heading5">
    <w:name w:val="heading 5"/>
    <w:aliases w:val="Level 3 - i"/>
    <w:basedOn w:val="Normal"/>
    <w:next w:val="Normal"/>
    <w:qFormat/>
    <w:pPr>
      <w:keepNext/>
      <w:numPr>
        <w:ilvl w:val="4"/>
        <w:numId w:val="11"/>
      </w:numPr>
      <w:jc w:val="center"/>
      <w:outlineLvl w:val="4"/>
    </w:pPr>
    <w:rPr>
      <w:rFonts w:ascii="Arial" w:hAnsi="Arial"/>
      <w:b/>
      <w:snapToGrid w:val="0"/>
      <w:color w:val="000000"/>
    </w:rPr>
  </w:style>
  <w:style w:type="paragraph" w:styleId="Heading6">
    <w:name w:val="heading 6"/>
    <w:aliases w:val="Legal Level 1."/>
    <w:basedOn w:val="Normal"/>
    <w:next w:val="Normal"/>
    <w:qFormat/>
    <w:pPr>
      <w:keepNext/>
      <w:numPr>
        <w:ilvl w:val="5"/>
        <w:numId w:val="11"/>
      </w:numPr>
      <w:outlineLvl w:val="5"/>
    </w:pPr>
    <w:rPr>
      <w:rFonts w:ascii="Arial" w:hAnsi="Arial"/>
      <w:b/>
    </w:rPr>
  </w:style>
  <w:style w:type="paragraph" w:styleId="Heading7">
    <w:name w:val="heading 7"/>
    <w:aliases w:val="Legal Level 1.1."/>
    <w:basedOn w:val="Normal"/>
    <w:next w:val="Normal"/>
    <w:qFormat/>
    <w:pPr>
      <w:keepNext/>
      <w:numPr>
        <w:ilvl w:val="6"/>
        <w:numId w:val="11"/>
      </w:numPr>
      <w:spacing w:before="20" w:after="20"/>
      <w:outlineLvl w:val="6"/>
    </w:pPr>
    <w:rPr>
      <w:rFonts w:ascii="Arial" w:hAnsi="Arial"/>
      <w:b/>
      <w:u w:val="single"/>
    </w:rPr>
  </w:style>
  <w:style w:type="paragraph" w:styleId="Heading8">
    <w:name w:val="heading 8"/>
    <w:aliases w:val="Legal Level 1.1.1."/>
    <w:basedOn w:val="Normal"/>
    <w:next w:val="Normal"/>
    <w:qFormat/>
    <w:pPr>
      <w:keepNext/>
      <w:numPr>
        <w:ilvl w:val="7"/>
        <w:numId w:val="11"/>
      </w:numPr>
      <w:jc w:val="both"/>
      <w:outlineLvl w:val="7"/>
    </w:pPr>
    <w:rPr>
      <w:rFonts w:ascii="Arial" w:hAnsi="Arial"/>
      <w:b/>
      <w:kern w:val="0"/>
    </w:rPr>
  </w:style>
  <w:style w:type="paragraph" w:styleId="Heading9">
    <w:name w:val="heading 9"/>
    <w:aliases w:val="Legal Level 1.1.1.1."/>
    <w:basedOn w:val="Normal"/>
    <w:next w:val="Normal"/>
    <w:qFormat/>
    <w:pPr>
      <w:keepNext/>
      <w:numPr>
        <w:ilvl w:val="8"/>
        <w:numId w:val="11"/>
      </w:numPr>
      <w:spacing w:before="80" w:after="80"/>
      <w:jc w:val="both"/>
      <w:outlineLvl w:val="8"/>
    </w:pPr>
    <w:rPr>
      <w:rFonts w:ascii="Arial" w:hAnsi="Arial"/>
      <w:kern w:val="0"/>
      <w:u w:val="singl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3">
    <w:name w:val="Body Text 3"/>
    <w:basedOn w:val="Normal"/>
    <w:pPr>
      <w:spacing w:before="80" w:after="40"/>
    </w:pPr>
    <w:rPr>
      <w:kern w:val="0"/>
    </w:rPr>
  </w:style>
  <w:style w:type="paragraph" w:styleId="BodyText">
    <w:name w:val="Body Text"/>
    <w:aliases w:val="bt,heading3,NCDOT Body Text,body text"/>
    <w:basedOn w:val="Normal"/>
    <w:link w:val="BodyTextChar"/>
    <w:rPr>
      <w:rFonts w:ascii="Times New Roman" w:hAnsi="Times New Roman"/>
      <w:kern w:val="0"/>
      <w:sz w:val="24"/>
    </w:rPr>
  </w:style>
  <w:style w:type="paragraph" w:styleId="BodyTextIndent">
    <w:name w:val="Body Text Indent"/>
    <w:basedOn w:val="Normal"/>
    <w:pPr>
      <w:ind w:left="360"/>
    </w:pPr>
    <w:rPr>
      <w:kern w:val="0"/>
    </w:rPr>
  </w:style>
  <w:style w:type="paragraph" w:styleId="BodyText2">
    <w:name w:val="Body Text 2"/>
    <w:basedOn w:val="Normal"/>
    <w:rPr>
      <w:rFonts w:ascii="Times New Roman" w:hAnsi="Times New Roman"/>
      <w:kern w:val="0"/>
      <w:sz w:val="24"/>
    </w:rPr>
  </w:style>
  <w:style w:type="character" w:styleId="CommentReference">
    <w:name w:val="annotation reference"/>
    <w:basedOn w:val="DefaultParagraphFont"/>
    <w:semiHidden/>
    <w:rPr>
      <w:sz w:val="16"/>
    </w:rPr>
  </w:style>
  <w:style w:type="paragraph" w:styleId="CommentText">
    <w:name w:val="annotation text"/>
    <w:basedOn w:val="Normal"/>
    <w:semiHidden/>
    <w:rPr>
      <w:rFonts w:ascii="Times New Roman" w:hAnsi="Times New Roman"/>
      <w:kern w:val="0"/>
      <w:sz w:val="20"/>
    </w:rPr>
  </w:style>
  <w:style w:type="paragraph" w:styleId="Header">
    <w:name w:val="header"/>
    <w:aliases w:val="LetterHeader,Cover Page,hd, อักขระ อักขระ อักขระ, อักขระ อักขระ, อักขระ,Header Char Char,Header Char,Draft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customStyle="1" w:styleId="Subject">
    <w:name w:val="Subject"/>
    <w:basedOn w:val="Normal"/>
    <w:pPr>
      <w:keepNext/>
      <w:keepLines/>
      <w:spacing w:line="290" w:lineRule="atLeast"/>
    </w:pPr>
    <w:rPr>
      <w:rFonts w:ascii="Times New Roman" w:hAnsi="Times New Roman"/>
      <w:b/>
      <w:kern w:val="0"/>
      <w:sz w:val="24"/>
      <w:lang w:val="en-AU"/>
    </w:rPr>
  </w:style>
  <w:style w:type="paragraph" w:styleId="FootnoteText">
    <w:name w:val="footnote text"/>
    <w:basedOn w:val="Normal"/>
    <w:semiHidden/>
    <w:pPr>
      <w:spacing w:line="200" w:lineRule="exact"/>
    </w:pPr>
    <w:rPr>
      <w:rFonts w:ascii="Times New Roman" w:hAnsi="Times New Roman"/>
      <w:kern w:val="0"/>
      <w:sz w:val="20"/>
      <w:lang w:val="en-AU"/>
    </w:rPr>
  </w:style>
  <w:style w:type="paragraph" w:styleId="Salutation">
    <w:name w:val="Salutation"/>
    <w:basedOn w:val="Normal"/>
    <w:next w:val="Normal"/>
    <w:pPr>
      <w:spacing w:after="290" w:line="290" w:lineRule="atLeast"/>
    </w:pPr>
    <w:rPr>
      <w:rFonts w:ascii="Times New Roman" w:hAnsi="Times New Roman"/>
      <w:kern w:val="0"/>
      <w:sz w:val="24"/>
      <w:lang w:val="en-GB"/>
    </w:rPr>
  </w:style>
  <w:style w:type="paragraph" w:customStyle="1" w:styleId="Disclaimer">
    <w:name w:val="Disclaimer"/>
    <w:basedOn w:val="Normal"/>
    <w:pPr>
      <w:spacing w:line="200" w:lineRule="exact"/>
    </w:pPr>
    <w:rPr>
      <w:rFonts w:ascii="Times New Roman" w:hAnsi="Times New Roman"/>
      <w:kern w:val="0"/>
      <w:sz w:val="16"/>
      <w:lang w:val="en-GB"/>
    </w:rPr>
  </w:style>
  <w:style w:type="paragraph" w:customStyle="1" w:styleId="FormLabel">
    <w:name w:val="Form Label"/>
    <w:basedOn w:val="Normal"/>
    <w:pPr>
      <w:spacing w:line="280" w:lineRule="exact"/>
    </w:pPr>
    <w:rPr>
      <w:rFonts w:ascii="Times New Roman" w:hAnsi="Times New Roman"/>
      <w:kern w:val="0"/>
      <w:sz w:val="18"/>
      <w:lang w:val="en-GB"/>
    </w:rPr>
  </w:style>
  <w:style w:type="paragraph" w:customStyle="1" w:styleId="bullet1">
    <w:name w:val="`bullet 1"/>
    <w:basedOn w:val="Normal"/>
    <w:pPr>
      <w:numPr>
        <w:numId w:val="2"/>
      </w:numPr>
      <w:spacing w:after="60"/>
    </w:pPr>
    <w:rPr>
      <w:rFonts w:ascii="ZapfHumnst BT" w:hAnsi="ZapfHumnst BT"/>
      <w:snapToGrid w:val="0"/>
      <w:kern w:val="0"/>
      <w:sz w:val="20"/>
    </w:rPr>
  </w:style>
  <w:style w:type="paragraph" w:customStyle="1" w:styleId="iriBullet2">
    <w:name w:val="iri_Bullet2"/>
    <w:basedOn w:val="Normal"/>
    <w:pPr>
      <w:numPr>
        <w:numId w:val="3"/>
      </w:numPr>
    </w:pPr>
    <w:rPr>
      <w:rFonts w:ascii="Times New Roman" w:hAnsi="Times New Roman"/>
      <w:kern w:val="0"/>
      <w:sz w:val="20"/>
    </w:rPr>
  </w:style>
  <w:style w:type="paragraph" w:customStyle="1" w:styleId="bullet-sub">
    <w:name w:val="bullet - sub"/>
    <w:basedOn w:val="Normal"/>
    <w:pPr>
      <w:tabs>
        <w:tab w:val="num" w:pos="360"/>
      </w:tabs>
      <w:spacing w:after="120"/>
      <w:ind w:left="360" w:hanging="360"/>
    </w:pPr>
    <w:rPr>
      <w:rFonts w:ascii="Times New Roman" w:hAnsi="Times New Roman"/>
      <w:kern w:val="0"/>
    </w:rPr>
  </w:style>
  <w:style w:type="paragraph" w:styleId="TOC8">
    <w:name w:val="toc 8"/>
    <w:basedOn w:val="Normal"/>
    <w:next w:val="Normal"/>
    <w:autoRedefine/>
    <w:semiHidden/>
    <w:pPr>
      <w:ind w:left="1400"/>
    </w:pPr>
    <w:rPr>
      <w:rFonts w:ascii="Arial" w:hAnsi="Arial"/>
      <w:kern w:val="0"/>
      <w:sz w:val="20"/>
    </w:rPr>
  </w:style>
  <w:style w:type="paragraph" w:styleId="ListNumber">
    <w:name w:val="List Number"/>
    <w:basedOn w:val="Normal"/>
    <w:pPr>
      <w:numPr>
        <w:numId w:val="4"/>
      </w:numPr>
    </w:pPr>
    <w:rPr>
      <w:rFonts w:ascii="Times New Roman" w:hAnsi="Times New Roman"/>
      <w:kern w:val="0"/>
      <w:sz w:val="20"/>
    </w:rPr>
  </w:style>
  <w:style w:type="paragraph" w:customStyle="1" w:styleId="Bullet">
    <w:name w:val="Bullet"/>
    <w:basedOn w:val="Normal"/>
    <w:pPr>
      <w:tabs>
        <w:tab w:val="left" w:pos="288"/>
      </w:tabs>
      <w:suppressAutoHyphens/>
      <w:jc w:val="both"/>
    </w:pPr>
    <w:rPr>
      <w:rFonts w:ascii="Zurich Blk BT" w:hAnsi="Zurich Blk BT"/>
      <w:i/>
      <w:kern w:val="0"/>
      <w:lang w:val="en-GB"/>
    </w:rPr>
  </w:style>
  <w:style w:type="paragraph" w:styleId="BodyTextIndent2">
    <w:name w:val="Body Text Indent 2"/>
    <w:basedOn w:val="Normal"/>
    <w:pPr>
      <w:ind w:left="360"/>
      <w:jc w:val="both"/>
    </w:pPr>
    <w:rPr>
      <w:b/>
      <w:kern w:val="0"/>
    </w:rPr>
  </w:style>
  <w:style w:type="paragraph" w:customStyle="1" w:styleId="BodySingle">
    <w:name w:val="Body Single"/>
    <w:basedOn w:val="BodyText"/>
    <w:pPr>
      <w:spacing w:line="290" w:lineRule="atLeast"/>
    </w:pPr>
  </w:style>
  <w:style w:type="paragraph" w:customStyle="1" w:styleId="CNParagraph">
    <w:name w:val="CN Paragraph"/>
    <w:pPr>
      <w:spacing w:before="28" w:after="28"/>
      <w:jc w:val="both"/>
    </w:pPr>
    <w:rPr>
      <w:rFonts w:ascii="Arial" w:hAnsi="Arial"/>
      <w:lang w:bidi="ar-SA"/>
    </w:rPr>
  </w:style>
  <w:style w:type="paragraph" w:customStyle="1" w:styleId="CNInternalNoteText">
    <w:name w:val="CN Internal Note Text"/>
    <w:basedOn w:val="CNParagraph"/>
    <w:next w:val="Normal"/>
    <w:pPr>
      <w:pBdr>
        <w:right w:val="doubleWave" w:sz="6" w:space="4" w:color="FF0000"/>
      </w:pBdr>
    </w:pPr>
    <w:rPr>
      <w:rFonts w:ascii="Times New Roman" w:hAnsi="Times New Roman"/>
      <w:color w:val="FF0000"/>
    </w:rPr>
  </w:style>
  <w:style w:type="paragraph" w:customStyle="1" w:styleId="CNParagraphBold">
    <w:name w:val="CN Paragraph Bold"/>
    <w:basedOn w:val="CNParagraph"/>
    <w:rPr>
      <w:b/>
    </w:rPr>
  </w:style>
  <w:style w:type="paragraph" w:customStyle="1" w:styleId="CNLevel1Bullet">
    <w:name w:val="CN Level 1 Bullet"/>
    <w:basedOn w:val="CNParagraph"/>
    <w:pPr>
      <w:numPr>
        <w:numId w:val="6"/>
      </w:numPr>
    </w:pPr>
  </w:style>
  <w:style w:type="paragraph" w:customStyle="1" w:styleId="CNLevel2Bullet">
    <w:name w:val="CN Level 2 Bullet"/>
    <w:basedOn w:val="CNParagraph"/>
    <w:pPr>
      <w:numPr>
        <w:ilvl w:val="1"/>
        <w:numId w:val="6"/>
      </w:numPr>
    </w:pPr>
  </w:style>
  <w:style w:type="paragraph" w:customStyle="1" w:styleId="CNLevel3Bullet">
    <w:name w:val="CN Level 3 Bullet"/>
    <w:basedOn w:val="CNParagraph"/>
    <w:pPr>
      <w:numPr>
        <w:ilvl w:val="2"/>
        <w:numId w:val="6"/>
      </w:numPr>
    </w:pPr>
  </w:style>
  <w:style w:type="paragraph" w:customStyle="1" w:styleId="CNLevel4Bullet">
    <w:name w:val="CN Level 4 Bullet"/>
    <w:basedOn w:val="CNParagraph"/>
    <w:pPr>
      <w:numPr>
        <w:ilvl w:val="3"/>
        <w:numId w:val="6"/>
      </w:numPr>
    </w:pPr>
  </w:style>
  <w:style w:type="paragraph" w:customStyle="1" w:styleId="CNLevel5Bullet">
    <w:name w:val="CN Level 5 Bullet"/>
    <w:basedOn w:val="CNParagraph"/>
    <w:pPr>
      <w:numPr>
        <w:ilvl w:val="4"/>
        <w:numId w:val="6"/>
      </w:numPr>
    </w:pPr>
  </w:style>
  <w:style w:type="paragraph" w:customStyle="1" w:styleId="CNLevel6Bullet">
    <w:name w:val="CN Level 6 Bullet"/>
    <w:basedOn w:val="CNParagraph"/>
    <w:pPr>
      <w:numPr>
        <w:ilvl w:val="5"/>
        <w:numId w:val="6"/>
      </w:numPr>
    </w:pPr>
  </w:style>
  <w:style w:type="paragraph" w:customStyle="1" w:styleId="CNHead1">
    <w:name w:val="CN Head 1"/>
    <w:basedOn w:val="CNParagraph"/>
    <w:pPr>
      <w:numPr>
        <w:ilvl w:val="1"/>
        <w:numId w:val="10"/>
      </w:numPr>
      <w:spacing w:before="72"/>
      <w:jc w:val="left"/>
      <w:outlineLvl w:val="0"/>
    </w:pPr>
    <w:rPr>
      <w:b/>
      <w:sz w:val="24"/>
    </w:rPr>
  </w:style>
  <w:style w:type="paragraph" w:customStyle="1" w:styleId="CNHead2">
    <w:name w:val="CN Head 2"/>
    <w:basedOn w:val="CNParagraph"/>
    <w:pPr>
      <w:numPr>
        <w:ilvl w:val="2"/>
        <w:numId w:val="10"/>
      </w:numPr>
      <w:spacing w:before="72"/>
      <w:jc w:val="left"/>
      <w:outlineLvl w:val="1"/>
    </w:pPr>
    <w:rPr>
      <w:b/>
      <w:sz w:val="22"/>
    </w:rPr>
  </w:style>
  <w:style w:type="paragraph" w:customStyle="1" w:styleId="CNHead3">
    <w:name w:val="CN Head 3"/>
    <w:basedOn w:val="CNParagraph"/>
    <w:pPr>
      <w:numPr>
        <w:ilvl w:val="3"/>
        <w:numId w:val="10"/>
      </w:numPr>
      <w:spacing w:before="72"/>
      <w:jc w:val="left"/>
    </w:pPr>
    <w:rPr>
      <w:b/>
    </w:rPr>
  </w:style>
  <w:style w:type="paragraph" w:customStyle="1" w:styleId="CNHead4">
    <w:name w:val="CN Head 4"/>
    <w:basedOn w:val="Normal"/>
    <w:pPr>
      <w:numPr>
        <w:ilvl w:val="4"/>
        <w:numId w:val="10"/>
      </w:numPr>
      <w:tabs>
        <w:tab w:val="left" w:pos="720"/>
      </w:tabs>
      <w:spacing w:before="72" w:after="28"/>
    </w:pPr>
    <w:rPr>
      <w:rFonts w:ascii="Arial" w:hAnsi="Arial"/>
      <w:kern w:val="0"/>
      <w:sz w:val="20"/>
    </w:rPr>
  </w:style>
  <w:style w:type="paragraph" w:customStyle="1" w:styleId="CNInternalNoteLevel1Bullet">
    <w:name w:val="CN Internal Note Level 1 Bullet"/>
    <w:basedOn w:val="CNInternalNoteText"/>
    <w:pPr>
      <w:numPr>
        <w:ilvl w:val="6"/>
        <w:numId w:val="6"/>
      </w:numPr>
    </w:pPr>
  </w:style>
  <w:style w:type="paragraph" w:customStyle="1" w:styleId="CNInternalNoteLevel2Bullet">
    <w:name w:val="CN Internal Note Level 2 Bullet"/>
    <w:basedOn w:val="CNInternalNoteText"/>
    <w:pPr>
      <w:numPr>
        <w:ilvl w:val="7"/>
        <w:numId w:val="6"/>
      </w:numPr>
      <w:tabs>
        <w:tab w:val="left" w:pos="360"/>
      </w:tabs>
    </w:pPr>
  </w:style>
  <w:style w:type="paragraph" w:customStyle="1" w:styleId="CNLevel2List">
    <w:name w:val="CN Level 2 List"/>
    <w:basedOn w:val="CNParagraph"/>
    <w:pPr>
      <w:numPr>
        <w:ilvl w:val="5"/>
        <w:numId w:val="10"/>
      </w:numPr>
    </w:pPr>
  </w:style>
  <w:style w:type="paragraph" w:customStyle="1" w:styleId="CNLevel3List">
    <w:name w:val="CN Level 3 List"/>
    <w:basedOn w:val="CNParagraph"/>
    <w:pPr>
      <w:numPr>
        <w:ilvl w:val="6"/>
        <w:numId w:val="10"/>
      </w:numPr>
    </w:pPr>
  </w:style>
  <w:style w:type="paragraph" w:customStyle="1" w:styleId="CNLevel4List">
    <w:name w:val="CN Level 4 List"/>
    <w:basedOn w:val="CNParagraph"/>
    <w:pPr>
      <w:numPr>
        <w:ilvl w:val="7"/>
        <w:numId w:val="10"/>
      </w:numPr>
    </w:pPr>
  </w:style>
  <w:style w:type="paragraph" w:customStyle="1" w:styleId="CNLevel5List">
    <w:name w:val="CN Level 5 List"/>
    <w:basedOn w:val="CNParagraph"/>
    <w:pPr>
      <w:numPr>
        <w:ilvl w:val="8"/>
        <w:numId w:val="10"/>
      </w:numPr>
    </w:pPr>
  </w:style>
  <w:style w:type="paragraph" w:customStyle="1" w:styleId="CNSignatureBlock">
    <w:name w:val="CN Signature Block"/>
    <w:basedOn w:val="CNParagraph"/>
    <w:pPr>
      <w:spacing w:before="0" w:after="120"/>
      <w:jc w:val="left"/>
    </w:pPr>
    <w:rPr>
      <w:sz w:val="18"/>
    </w:rPr>
  </w:style>
  <w:style w:type="paragraph" w:customStyle="1" w:styleId="CNSignatureBlockBold">
    <w:name w:val="CN Signature Block Bold"/>
    <w:basedOn w:val="CNSignatureBlock"/>
    <w:next w:val="CNSignatureBlock"/>
    <w:rPr>
      <w:b/>
    </w:rPr>
  </w:style>
  <w:style w:type="paragraph" w:customStyle="1" w:styleId="CNTitle">
    <w:name w:val="CN Title"/>
    <w:basedOn w:val="CNParagraph"/>
    <w:pPr>
      <w:numPr>
        <w:numId w:val="10"/>
      </w:numPr>
      <w:spacing w:before="144" w:after="72"/>
      <w:jc w:val="center"/>
    </w:pPr>
    <w:rPr>
      <w:b/>
      <w:sz w:val="28"/>
    </w:rPr>
  </w:style>
  <w:style w:type="paragraph" w:customStyle="1" w:styleId="CNAppendixTitle">
    <w:name w:val="CN Appendix Title"/>
    <w:basedOn w:val="CNTitle"/>
    <w:next w:val="CNParagraph"/>
    <w:pPr>
      <w:numPr>
        <w:ilvl w:val="1"/>
        <w:numId w:val="5"/>
      </w:numPr>
    </w:pPr>
    <w:rPr>
      <w:rFonts w:cs="Arial"/>
      <w:sz w:val="22"/>
    </w:rPr>
  </w:style>
  <w:style w:type="paragraph" w:customStyle="1" w:styleId="CNAppendixItem">
    <w:name w:val="CN Appendix Item"/>
    <w:basedOn w:val="CNParagraph"/>
    <w:next w:val="Normal"/>
    <w:pPr>
      <w:numPr>
        <w:ilvl w:val="2"/>
        <w:numId w:val="5"/>
      </w:numPr>
      <w:spacing w:before="120"/>
    </w:pPr>
    <w:rPr>
      <w:b/>
      <w:sz w:val="22"/>
    </w:rPr>
  </w:style>
  <w:style w:type="character" w:customStyle="1" w:styleId="CNAppendixItemChar">
    <w:name w:val="CN Appendix Item Char"/>
    <w:basedOn w:val="DefaultParagraphFont"/>
    <w:rPr>
      <w:rFonts w:ascii="Arial" w:hAnsi="Arial"/>
      <w:b/>
      <w:noProof w:val="0"/>
      <w:sz w:val="22"/>
      <w:lang w:val="en-US" w:eastAsia="en-US" w:bidi="ar-SA"/>
    </w:rPr>
  </w:style>
  <w:style w:type="character" w:customStyle="1" w:styleId="InternalNoteTextChar">
    <w:name w:val="Internal Note Text Char"/>
    <w:basedOn w:val="DefaultParagraphFont"/>
    <w:rPr>
      <w:rFonts w:ascii="Arial" w:hAnsi="Arial" w:cs="Arial"/>
      <w:b/>
      <w:bCs/>
      <w:noProof w:val="0"/>
      <w:color w:val="FF0000"/>
      <w:szCs w:val="24"/>
      <w:lang w:val="en-US" w:eastAsia="en-US" w:bidi="ar-SA"/>
    </w:rPr>
  </w:style>
  <w:style w:type="paragraph" w:customStyle="1" w:styleId="CNAppendixReset">
    <w:name w:val="CN Appendix Reset"/>
    <w:basedOn w:val="CNParagraph"/>
    <w:pPr>
      <w:numPr>
        <w:numId w:val="5"/>
      </w:numPr>
    </w:pPr>
  </w:style>
  <w:style w:type="paragraph" w:styleId="TOC7">
    <w:name w:val="toc 7"/>
    <w:basedOn w:val="Normal"/>
    <w:next w:val="Normal"/>
    <w:autoRedefine/>
    <w:semiHidden/>
    <w:pPr>
      <w:spacing w:after="72"/>
      <w:ind w:left="2160" w:hanging="360"/>
    </w:pPr>
    <w:rPr>
      <w:rFonts w:ascii="Arial" w:hAnsi="Arial"/>
      <w:kern w:val="0"/>
      <w:sz w:val="18"/>
    </w:rPr>
  </w:style>
  <w:style w:type="paragraph" w:customStyle="1" w:styleId="Bullet10">
    <w:name w:val="Bullet 1"/>
    <w:basedOn w:val="Normal"/>
    <w:pPr>
      <w:numPr>
        <w:numId w:val="7"/>
      </w:numPr>
      <w:spacing w:before="28" w:after="28"/>
      <w:jc w:val="both"/>
    </w:pPr>
    <w:rPr>
      <w:rFonts w:ascii="Arial" w:hAnsi="Arial"/>
      <w:kern w:val="0"/>
      <w:sz w:val="20"/>
    </w:rPr>
  </w:style>
  <w:style w:type="character" w:customStyle="1" w:styleId="InternalNoteBullet1Char">
    <w:name w:val="Internal Note Bullet 1 Char"/>
    <w:basedOn w:val="DefaultParagraphFont"/>
    <w:rPr>
      <w:rFonts w:ascii="Arial" w:hAnsi="Arial" w:cs="Arial"/>
      <w:b/>
      <w:bCs/>
      <w:noProof w:val="0"/>
      <w:color w:val="FF0000"/>
      <w:lang w:val="en-US" w:eastAsia="en-US" w:bidi="ar-SA"/>
    </w:rPr>
  </w:style>
  <w:style w:type="character" w:customStyle="1" w:styleId="CNParagraphChar">
    <w:name w:val="CN Paragraph Char"/>
    <w:basedOn w:val="DefaultParagraphFont"/>
    <w:rPr>
      <w:rFonts w:ascii="Arial" w:hAnsi="Arial"/>
      <w:noProof w:val="0"/>
      <w:lang w:val="en-US" w:eastAsia="en-US" w:bidi="ar-SA"/>
    </w:rPr>
  </w:style>
  <w:style w:type="character" w:customStyle="1" w:styleId="CNParagraphChar2">
    <w:name w:val="CN Paragraph Char2"/>
    <w:basedOn w:val="DefaultParagraphFont"/>
    <w:rPr>
      <w:rFonts w:ascii="Arial" w:hAnsi="Arial"/>
      <w:noProof w:val="0"/>
      <w:lang w:val="en-US" w:eastAsia="en-US" w:bidi="ar-SA"/>
    </w:rPr>
  </w:style>
  <w:style w:type="paragraph" w:customStyle="1" w:styleId="NumberList">
    <w:name w:val="Number List"/>
    <w:aliases w:val="indent"/>
    <w:basedOn w:val="Normal"/>
    <w:pPr>
      <w:spacing w:before="30" w:after="100"/>
      <w:ind w:left="720" w:hanging="360"/>
    </w:pPr>
    <w:rPr>
      <w:rFonts w:ascii="Arial" w:hAnsi="Arial"/>
      <w:kern w:val="0"/>
      <w:sz w:val="20"/>
    </w:rPr>
  </w:style>
  <w:style w:type="character" w:styleId="Hyperlink">
    <w:name w:val="Hyperlink"/>
    <w:basedOn w:val="DefaultParagraphFont"/>
    <w:uiPriority w:val="99"/>
    <w:rPr>
      <w:color w:val="0000FF"/>
      <w:u w:val="single"/>
    </w:rPr>
  </w:style>
  <w:style w:type="paragraph" w:styleId="TOC1">
    <w:name w:val="toc 1"/>
    <w:aliases w:val="K TOC 1"/>
    <w:basedOn w:val="Normal"/>
    <w:next w:val="Normal"/>
    <w:autoRedefine/>
    <w:uiPriority w:val="39"/>
    <w:rsid w:val="00B03410"/>
    <w:pPr>
      <w:tabs>
        <w:tab w:val="left" w:pos="440"/>
        <w:tab w:val="left" w:pos="720"/>
        <w:tab w:val="right" w:leader="dot" w:pos="8630"/>
      </w:tabs>
      <w:spacing w:before="60" w:after="60"/>
    </w:pPr>
    <w:rPr>
      <w:rFonts w:ascii="Arial Bold" w:hAnsi="Arial Bold" w:cs="FreesiaUPC"/>
      <w:b/>
      <w:bCs/>
      <w:noProof/>
      <w:sz w:val="20"/>
      <w:szCs w:val="28"/>
    </w:rPr>
  </w:style>
  <w:style w:type="paragraph" w:styleId="TOC2">
    <w:name w:val="toc 2"/>
    <w:aliases w:val="K TOC 2"/>
    <w:basedOn w:val="Normal"/>
    <w:next w:val="Normal"/>
    <w:autoRedefine/>
    <w:uiPriority w:val="39"/>
    <w:rsid w:val="00B03410"/>
    <w:pPr>
      <w:ind w:left="220"/>
    </w:pPr>
    <w:rPr>
      <w:rFonts w:ascii="Arial" w:hAnsi="Arial" w:cs="FreesiaUPC"/>
      <w:sz w:val="20"/>
      <w:szCs w:val="28"/>
    </w:rPr>
  </w:style>
  <w:style w:type="paragraph" w:styleId="TOC3">
    <w:name w:val="toc 3"/>
    <w:aliases w:val="K TOC 3"/>
    <w:basedOn w:val="Normal"/>
    <w:next w:val="Normal"/>
    <w:autoRedefine/>
    <w:uiPriority w:val="39"/>
    <w:rsid w:val="00B03410"/>
    <w:pPr>
      <w:tabs>
        <w:tab w:val="left" w:pos="1134"/>
        <w:tab w:val="right" w:leader="dot" w:pos="8630"/>
      </w:tabs>
      <w:ind w:left="440"/>
    </w:pPr>
    <w:rPr>
      <w:rFonts w:ascii="Arial" w:hAnsi="Arial" w:cs="FreesiaUPC"/>
      <w:sz w:val="20"/>
      <w:szCs w:val="28"/>
    </w:rPr>
  </w:style>
  <w:style w:type="paragraph" w:styleId="TOC4">
    <w:name w:val="toc 4"/>
    <w:basedOn w:val="Normal"/>
    <w:next w:val="Normal"/>
    <w:autoRedefine/>
    <w:semiHidden/>
    <w:pPr>
      <w:ind w:left="660"/>
    </w:pPr>
  </w:style>
  <w:style w:type="paragraph" w:styleId="TOC5">
    <w:name w:val="toc 5"/>
    <w:basedOn w:val="Normal"/>
    <w:next w:val="Normal"/>
    <w:autoRedefine/>
    <w:semiHidden/>
    <w:pPr>
      <w:ind w:left="880"/>
    </w:pPr>
  </w:style>
  <w:style w:type="paragraph" w:styleId="TOC6">
    <w:name w:val="toc 6"/>
    <w:basedOn w:val="Normal"/>
    <w:next w:val="Normal"/>
    <w:autoRedefine/>
    <w:semiHidden/>
    <w:pPr>
      <w:ind w:left="1100"/>
    </w:pPr>
  </w:style>
  <w:style w:type="paragraph" w:styleId="TOC9">
    <w:name w:val="toc 9"/>
    <w:basedOn w:val="Normal"/>
    <w:next w:val="Normal"/>
    <w:autoRedefine/>
    <w:semiHidden/>
    <w:pPr>
      <w:ind w:left="1760"/>
    </w:pPr>
  </w:style>
  <w:style w:type="character" w:customStyle="1" w:styleId="CNInternalNoteTextChar">
    <w:name w:val="CN Internal Note Text Char"/>
    <w:basedOn w:val="CNParagraphChar2"/>
    <w:rPr>
      <w:rFonts w:ascii="Arial" w:hAnsi="Arial"/>
      <w:noProof w:val="0"/>
      <w:color w:val="FF0000"/>
      <w:lang w:val="en-US" w:eastAsia="en-US" w:bidi="ar-SA"/>
    </w:rPr>
  </w:style>
  <w:style w:type="paragraph" w:customStyle="1" w:styleId="TOCPG3">
    <w:name w:val="TOCPG3"/>
    <w:basedOn w:val="Normal"/>
    <w:pPr>
      <w:spacing w:before="30" w:after="72"/>
      <w:jc w:val="right"/>
    </w:pPr>
    <w:rPr>
      <w:rFonts w:ascii="Arial" w:hAnsi="Arial"/>
      <w:kern w:val="0"/>
      <w:sz w:val="18"/>
    </w:rPr>
  </w:style>
  <w:style w:type="paragraph" w:customStyle="1" w:styleId="CNInternalNoteBegin">
    <w:name w:val="CN Internal Note Begin"/>
    <w:basedOn w:val="CNInternalNoteText"/>
    <w:next w:val="CNInternalNoteText"/>
    <w:pPr>
      <w:numPr>
        <w:numId w:val="8"/>
      </w:numPr>
      <w:pBdr>
        <w:top w:val="doubleWave" w:sz="6" w:space="1" w:color="FF0000"/>
      </w:pBdr>
      <w:spacing w:before="72" w:after="0"/>
    </w:pPr>
  </w:style>
  <w:style w:type="paragraph" w:customStyle="1" w:styleId="CNInternalNoteLevel1List">
    <w:name w:val="CN Internal Note Level 1 List"/>
    <w:basedOn w:val="CNInternalNoteText"/>
    <w:pPr>
      <w:numPr>
        <w:ilvl w:val="1"/>
        <w:numId w:val="8"/>
      </w:numPr>
    </w:pPr>
  </w:style>
  <w:style w:type="paragraph" w:customStyle="1" w:styleId="CNInternalNoteLevel2List">
    <w:name w:val="CN Internal Note Level 2 List"/>
    <w:basedOn w:val="CNInternalNoteText"/>
    <w:pPr>
      <w:numPr>
        <w:ilvl w:val="2"/>
        <w:numId w:val="8"/>
      </w:numPr>
    </w:pPr>
  </w:style>
  <w:style w:type="paragraph" w:customStyle="1" w:styleId="normla">
    <w:name w:val="normla"/>
    <w:basedOn w:val="Normal"/>
    <w:pPr>
      <w:numPr>
        <w:numId w:val="9"/>
      </w:numPr>
      <w:spacing w:before="120"/>
      <w:jc w:val="both"/>
    </w:pPr>
    <w:rPr>
      <w:rFonts w:ascii="Arial" w:hAnsi="Arial"/>
      <w:kern w:val="0"/>
      <w:lang w:val="en-GB"/>
    </w:rPr>
  </w:style>
  <w:style w:type="paragraph" w:styleId="NormalIndent">
    <w:name w:val="Normal Indent"/>
    <w:basedOn w:val="Normal"/>
    <w:pPr>
      <w:spacing w:after="240"/>
      <w:ind w:left="720"/>
    </w:pPr>
    <w:rPr>
      <w:rFonts w:ascii="Times New Roman" w:hAnsi="Times New Roman"/>
      <w:kern w:val="0"/>
    </w:rPr>
  </w:style>
  <w:style w:type="paragraph" w:customStyle="1" w:styleId="ParagraphBold">
    <w:name w:val="Paragraph Bold"/>
    <w:basedOn w:val="Normal"/>
    <w:pPr>
      <w:tabs>
        <w:tab w:val="left" w:pos="450"/>
      </w:tabs>
      <w:spacing w:before="28" w:after="28"/>
      <w:jc w:val="both"/>
    </w:pPr>
    <w:rPr>
      <w:rFonts w:ascii="Arial" w:hAnsi="Arial" w:cs="Arial"/>
      <w:b/>
      <w:bCs/>
      <w:kern w:val="0"/>
      <w:sz w:val="20"/>
      <w:szCs w:val="24"/>
    </w:rPr>
  </w:style>
  <w:style w:type="paragraph" w:customStyle="1" w:styleId="Paragraph">
    <w:name w:val="Paragraph"/>
    <w:basedOn w:val="Normal"/>
    <w:pPr>
      <w:tabs>
        <w:tab w:val="left" w:pos="450"/>
      </w:tabs>
      <w:spacing w:before="28" w:after="28"/>
      <w:jc w:val="both"/>
    </w:pPr>
    <w:rPr>
      <w:rFonts w:ascii="Arial" w:hAnsi="Arial" w:cs="Arial"/>
      <w:kern w:val="0"/>
      <w:sz w:val="20"/>
      <w:szCs w:val="24"/>
    </w:rPr>
  </w:style>
  <w:style w:type="paragraph" w:customStyle="1" w:styleId="StyleLevel21Before025">
    <w:name w:val="Style Level 2: 1. + Before:  0.25&quot;"/>
    <w:basedOn w:val="Normal"/>
    <w:pPr>
      <w:numPr>
        <w:numId w:val="13"/>
      </w:numPr>
      <w:spacing w:before="28" w:after="28"/>
      <w:jc w:val="both"/>
    </w:pPr>
    <w:rPr>
      <w:rFonts w:ascii="Arial" w:hAnsi="Arial" w:cs="Arial"/>
      <w:kern w:val="0"/>
      <w:sz w:val="20"/>
      <w:szCs w:val="24"/>
    </w:rPr>
  </w:style>
  <w:style w:type="paragraph" w:customStyle="1" w:styleId="CNInternalNoteEnd">
    <w:name w:val="CN Internal Note End"/>
    <w:basedOn w:val="CNInternalNoteText"/>
    <w:next w:val="CNParagraph"/>
    <w:pPr>
      <w:pBdr>
        <w:bottom w:val="doubleWave" w:sz="6" w:space="1" w:color="FF0000"/>
      </w:pBdr>
      <w:spacing w:before="0" w:after="72"/>
    </w:pPr>
  </w:style>
  <w:style w:type="paragraph" w:customStyle="1" w:styleId="CNBaseStyle">
    <w:name w:val="CN Base Style"/>
    <w:pPr>
      <w:spacing w:before="28" w:after="28"/>
      <w:jc w:val="both"/>
    </w:pPr>
    <w:rPr>
      <w:rFonts w:ascii="Arial" w:hAnsi="Arial"/>
      <w:lang w:bidi="ar-SA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customStyle="1" w:styleId="CNLevel1List">
    <w:name w:val="CN Level 1 List"/>
    <w:basedOn w:val="CNParagraph"/>
    <w:pPr>
      <w:tabs>
        <w:tab w:val="num" w:pos="360"/>
      </w:tabs>
      <w:ind w:left="360" w:hanging="360"/>
    </w:pPr>
  </w:style>
  <w:style w:type="paragraph" w:customStyle="1" w:styleId="Task-Level2acompact">
    <w:name w:val="Task - Level 2: a. (compact)"/>
    <w:basedOn w:val="Normal"/>
    <w:pPr>
      <w:spacing w:before="30" w:after="30"/>
      <w:ind w:left="1080" w:hanging="360"/>
      <w:jc w:val="both"/>
    </w:pPr>
    <w:rPr>
      <w:rFonts w:ascii="Arial" w:hAnsi="Arial" w:cs="Arial"/>
      <w:kern w:val="0"/>
      <w:sz w:val="20"/>
      <w:szCs w:val="24"/>
    </w:rPr>
  </w:style>
  <w:style w:type="paragraph" w:customStyle="1" w:styleId="Norm">
    <w:name w:val="Norm"/>
    <w:pPr>
      <w:spacing w:before="120"/>
      <w:jc w:val="both"/>
    </w:pPr>
    <w:rPr>
      <w:color w:val="000000"/>
      <w:sz w:val="22"/>
      <w:lang w:bidi="ar-SA"/>
    </w:rPr>
  </w:style>
  <w:style w:type="paragraph" w:customStyle="1" w:styleId="DefaultText">
    <w:name w:val="Default Text"/>
    <w:basedOn w:val="Normal"/>
    <w:pPr>
      <w:autoSpaceDE w:val="0"/>
      <w:autoSpaceDN w:val="0"/>
      <w:adjustRightInd w:val="0"/>
    </w:pPr>
    <w:rPr>
      <w:rFonts w:ascii="Times New Roman" w:hAnsi="Times New Roman"/>
      <w:kern w:val="0"/>
      <w:sz w:val="24"/>
      <w:szCs w:val="24"/>
    </w:rPr>
  </w:style>
  <w:style w:type="paragraph" w:customStyle="1" w:styleId="DefaultText2">
    <w:name w:val="Default Text:2"/>
    <w:basedOn w:val="Normal"/>
    <w:pPr>
      <w:autoSpaceDE w:val="0"/>
      <w:autoSpaceDN w:val="0"/>
      <w:adjustRightInd w:val="0"/>
    </w:pPr>
    <w:rPr>
      <w:rFonts w:ascii="Times New Roman" w:hAnsi="Times New Roman"/>
      <w:kern w:val="0"/>
      <w:sz w:val="24"/>
      <w:szCs w:val="24"/>
    </w:rPr>
  </w:style>
  <w:style w:type="paragraph" w:customStyle="1" w:styleId="DefaultText1">
    <w:name w:val="Default Text:1"/>
    <w:basedOn w:val="Normal"/>
    <w:pPr>
      <w:autoSpaceDE w:val="0"/>
      <w:autoSpaceDN w:val="0"/>
      <w:adjustRightInd w:val="0"/>
    </w:pPr>
    <w:rPr>
      <w:rFonts w:ascii="Times New Roman" w:hAnsi="Times New Roman"/>
      <w:kern w:val="0"/>
      <w:sz w:val="24"/>
      <w:szCs w:val="24"/>
    </w:rPr>
  </w:style>
  <w:style w:type="paragraph" w:customStyle="1" w:styleId="Level11">
    <w:name w:val="Level 1.1"/>
    <w:basedOn w:val="Normal"/>
    <w:pPr>
      <w:keepLines/>
      <w:tabs>
        <w:tab w:val="left" w:pos="1440"/>
        <w:tab w:val="left" w:pos="2304"/>
      </w:tabs>
      <w:spacing w:after="240"/>
      <w:jc w:val="both"/>
    </w:pPr>
    <w:rPr>
      <w:rFonts w:ascii="Times New Roman" w:hAnsi="Times New Roman"/>
      <w:kern w:val="28"/>
      <w:sz w:val="24"/>
      <w:lang w:val="en-GB"/>
    </w:rPr>
  </w:style>
  <w:style w:type="paragraph" w:customStyle="1" w:styleId="Level1">
    <w:name w:val="Level 1"/>
    <w:basedOn w:val="Normal"/>
    <w:pPr>
      <w:tabs>
        <w:tab w:val="left" w:pos="1440"/>
        <w:tab w:val="left" w:pos="2304"/>
      </w:tabs>
      <w:spacing w:after="240"/>
      <w:jc w:val="both"/>
    </w:pPr>
    <w:rPr>
      <w:rFonts w:ascii="Times New Roman" w:hAnsi="Times New Roman"/>
      <w:kern w:val="0"/>
      <w:sz w:val="24"/>
      <w:lang w:val="en-GB"/>
    </w:rPr>
  </w:style>
  <w:style w:type="paragraph" w:customStyle="1" w:styleId="Level2">
    <w:name w:val="Level 2"/>
    <w:basedOn w:val="Normal"/>
    <w:pPr>
      <w:tabs>
        <w:tab w:val="left" w:pos="2304"/>
      </w:tabs>
      <w:spacing w:after="240"/>
      <w:jc w:val="both"/>
    </w:pPr>
    <w:rPr>
      <w:rFonts w:ascii="Times New Roman" w:hAnsi="Times New Roman"/>
      <w:kern w:val="0"/>
      <w:sz w:val="24"/>
      <w:lang w:val="en-GB"/>
    </w:rPr>
  </w:style>
  <w:style w:type="paragraph" w:customStyle="1" w:styleId="Level3">
    <w:name w:val="Level 3"/>
    <w:basedOn w:val="Normal"/>
    <w:pPr>
      <w:tabs>
        <w:tab w:val="left" w:pos="1440"/>
      </w:tabs>
      <w:spacing w:after="240"/>
      <w:jc w:val="both"/>
    </w:pPr>
    <w:rPr>
      <w:rFonts w:ascii="Times New Roman" w:hAnsi="Times New Roman"/>
      <w:kern w:val="0"/>
      <w:sz w:val="24"/>
      <w:lang w:val="en-GB"/>
    </w:rPr>
  </w:style>
  <w:style w:type="paragraph" w:customStyle="1" w:styleId="Coverhd2">
    <w:name w:val="Coverhd2"/>
    <w:basedOn w:val="Normal"/>
    <w:autoRedefine/>
    <w:pPr>
      <w:widowControl w:val="0"/>
      <w:ind w:left="2835"/>
    </w:pPr>
    <w:rPr>
      <w:rFonts w:ascii="Arial" w:hAnsi="Arial"/>
      <w:b/>
      <w:bCs/>
      <w:snapToGrid w:val="0"/>
      <w:kern w:val="0"/>
      <w:sz w:val="28"/>
      <w:lang w:val="en-GB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rFonts w:ascii="Arial Unicode MS" w:hAnsi="Arial Unicode MS"/>
      <w:kern w:val="0"/>
      <w:sz w:val="24"/>
      <w:szCs w:val="24"/>
    </w:rPr>
  </w:style>
  <w:style w:type="paragraph" w:customStyle="1" w:styleId="Covtxsml">
    <w:name w:val="Covtxsml"/>
    <w:basedOn w:val="Normal"/>
    <w:pPr>
      <w:widowControl w:val="0"/>
      <w:ind w:left="2835"/>
    </w:pPr>
    <w:rPr>
      <w:rFonts w:ascii="Helvetica" w:hAnsi="Helvetica"/>
      <w:snapToGrid w:val="0"/>
      <w:kern w:val="0"/>
      <w:sz w:val="16"/>
      <w:lang w:val="en-GB"/>
    </w:rPr>
  </w:style>
  <w:style w:type="paragraph" w:customStyle="1" w:styleId="Numberedbullet">
    <w:name w:val="Numbered bullet"/>
    <w:basedOn w:val="Normal"/>
    <w:pPr>
      <w:numPr>
        <w:numId w:val="12"/>
      </w:numPr>
      <w:spacing w:before="160" w:after="160"/>
    </w:pPr>
    <w:rPr>
      <w:rFonts w:ascii="Arial" w:hAnsi="Arial"/>
      <w:kern w:val="0"/>
      <w:szCs w:val="24"/>
    </w:rPr>
  </w:style>
  <w:style w:type="paragraph" w:customStyle="1" w:styleId="Text">
    <w:name w:val="Text"/>
    <w:basedOn w:val="Normal"/>
    <w:pPr>
      <w:keepLines/>
      <w:tabs>
        <w:tab w:val="center" w:pos="4320"/>
        <w:tab w:val="right" w:pos="8640"/>
      </w:tabs>
      <w:spacing w:before="60" w:after="60"/>
    </w:pPr>
    <w:rPr>
      <w:rFonts w:ascii="Times New Roman" w:hAnsi="Times New Roman"/>
      <w:kern w:val="0"/>
    </w:rPr>
  </w:style>
  <w:style w:type="paragraph" w:customStyle="1" w:styleId="TableHeading">
    <w:name w:val="Table Heading"/>
    <w:basedOn w:val="Text"/>
    <w:pPr>
      <w:spacing w:after="20"/>
    </w:pPr>
    <w:rPr>
      <w:rFonts w:ascii="Arial Bold" w:hAnsi="Arial Bold"/>
      <w:b/>
      <w:sz w:val="18"/>
    </w:rPr>
  </w:style>
  <w:style w:type="paragraph" w:customStyle="1" w:styleId="Text-Bold">
    <w:name w:val="Text - Bold"/>
    <w:basedOn w:val="Text"/>
    <w:next w:val="Text"/>
    <w:pPr>
      <w:keepNext/>
    </w:pPr>
    <w:rPr>
      <w:b/>
    </w:rPr>
  </w:style>
  <w:style w:type="paragraph" w:customStyle="1" w:styleId="xl25">
    <w:name w:val="xl25"/>
    <w:basedOn w:val="Normal"/>
    <w:pPr>
      <w:spacing w:before="100" w:beforeAutospacing="1" w:after="100" w:afterAutospacing="1"/>
    </w:pPr>
    <w:rPr>
      <w:rFonts w:ascii="Arial" w:eastAsia="Arial Unicode MS" w:hAnsi="Arial" w:cs="Arial"/>
      <w:kern w:val="0"/>
      <w:sz w:val="16"/>
      <w:szCs w:val="16"/>
      <w:lang w:val="en-GB"/>
    </w:rPr>
  </w:style>
  <w:style w:type="paragraph" w:customStyle="1" w:styleId="BulletsL1">
    <w:name w:val="Bullets L1"/>
    <w:basedOn w:val="Normal"/>
    <w:pPr>
      <w:tabs>
        <w:tab w:val="num" w:pos="360"/>
      </w:tabs>
      <w:spacing w:before="60" w:after="60"/>
      <w:ind w:left="360" w:hanging="360"/>
    </w:pPr>
    <w:rPr>
      <w:rFonts w:ascii="Arial" w:hAnsi="Arial"/>
      <w:kern w:val="0"/>
      <w:sz w:val="20"/>
    </w:rPr>
  </w:style>
  <w:style w:type="paragraph" w:customStyle="1" w:styleId="Heading30">
    <w:name w:val="Heading #3"/>
    <w:basedOn w:val="Normal"/>
    <w:pPr>
      <w:spacing w:before="216" w:after="144" w:line="360" w:lineRule="exact"/>
    </w:pPr>
    <w:rPr>
      <w:rFonts w:ascii="Arial" w:hAnsi="Arial" w:cs="Cordia New"/>
      <w:b/>
      <w:bCs/>
      <w:kern w:val="0"/>
      <w:sz w:val="20"/>
      <w:szCs w:val="24"/>
      <w:lang w:eastAsia="en-GB"/>
    </w:rPr>
  </w:style>
  <w:style w:type="paragraph" w:customStyle="1" w:styleId="BulletsL2">
    <w:name w:val="Bullets L2"/>
    <w:pPr>
      <w:numPr>
        <w:numId w:val="14"/>
      </w:numPr>
      <w:ind w:left="720"/>
    </w:pPr>
    <w:rPr>
      <w:rFonts w:ascii="Arial" w:hAnsi="Arial"/>
      <w:noProof/>
      <w:lang w:bidi="ar-SA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BodyTextIndent3">
    <w:name w:val="Body Text Indent 3"/>
    <w:basedOn w:val="Normal"/>
    <w:pPr>
      <w:ind w:left="90"/>
    </w:pPr>
  </w:style>
  <w:style w:type="paragraph" w:customStyle="1" w:styleId="TableText">
    <w:name w:val="Table Text"/>
    <w:basedOn w:val="Normal"/>
    <w:rPr>
      <w:rFonts w:ascii="Arial" w:hAnsi="Arial"/>
      <w:snapToGrid w:val="0"/>
      <w:kern w:val="0"/>
      <w:sz w:val="20"/>
    </w:rPr>
  </w:style>
  <w:style w:type="paragraph" w:customStyle="1" w:styleId="xl24">
    <w:name w:val="xl24"/>
    <w:basedOn w:val="Normal"/>
    <w:pPr>
      <w:spacing w:before="100" w:beforeAutospacing="1" w:after="100" w:afterAutospacing="1"/>
    </w:pPr>
    <w:rPr>
      <w:rFonts w:ascii="Arial" w:eastAsia="Arial Unicode MS" w:hAnsi="Arial" w:cs="Arial"/>
      <w:kern w:val="0"/>
      <w:sz w:val="18"/>
      <w:szCs w:val="18"/>
    </w:rPr>
  </w:style>
  <w:style w:type="paragraph" w:customStyle="1" w:styleId="xl26">
    <w:name w:val="xl26"/>
    <w:basedOn w:val="Normal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eastAsia="Arial Unicode MS" w:hAnsi="Arial" w:cs="Arial"/>
      <w:kern w:val="0"/>
      <w:sz w:val="18"/>
      <w:szCs w:val="18"/>
    </w:rPr>
  </w:style>
  <w:style w:type="paragraph" w:customStyle="1" w:styleId="xl27">
    <w:name w:val="xl27"/>
    <w:basedOn w:val="Normal"/>
    <w:pPr>
      <w:spacing w:before="100" w:beforeAutospacing="1" w:after="100" w:afterAutospacing="1"/>
    </w:pPr>
    <w:rPr>
      <w:rFonts w:ascii="Arial" w:eastAsia="Arial Unicode MS" w:hAnsi="Arial" w:cs="Arial"/>
      <w:kern w:val="0"/>
      <w:sz w:val="18"/>
      <w:szCs w:val="18"/>
    </w:rPr>
  </w:style>
  <w:style w:type="paragraph" w:customStyle="1" w:styleId="xl28">
    <w:name w:val="xl28"/>
    <w:basedOn w:val="Normal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eastAsia="Arial Unicode MS" w:hAnsi="Arial" w:cs="Arial"/>
      <w:kern w:val="0"/>
      <w:sz w:val="24"/>
      <w:szCs w:val="24"/>
    </w:rPr>
  </w:style>
  <w:style w:type="paragraph" w:customStyle="1" w:styleId="xl29">
    <w:name w:val="xl29"/>
    <w:basedOn w:val="Normal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eastAsia="Arial Unicode MS" w:hAnsi="Arial" w:cs="Arial"/>
      <w:kern w:val="0"/>
      <w:sz w:val="18"/>
      <w:szCs w:val="18"/>
    </w:rPr>
  </w:style>
  <w:style w:type="paragraph" w:customStyle="1" w:styleId="xl30">
    <w:name w:val="xl30"/>
    <w:basedOn w:val="Normal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 Unicode MS" w:eastAsia="Arial Unicode MS" w:hAnsi="Arial Unicode MS" w:cs="Arial Unicode MS"/>
      <w:kern w:val="0"/>
      <w:sz w:val="24"/>
      <w:szCs w:val="24"/>
    </w:rPr>
  </w:style>
  <w:style w:type="paragraph" w:styleId="ListBullet">
    <w:name w:val="List Bullet"/>
    <w:basedOn w:val="Normal"/>
    <w:autoRedefine/>
    <w:pPr>
      <w:numPr>
        <w:numId w:val="1"/>
      </w:numPr>
      <w:spacing w:before="120" w:line="300" w:lineRule="exact"/>
    </w:pPr>
    <w:rPr>
      <w:rFonts w:ascii="Arial" w:hAnsi="Arial"/>
      <w:snapToGrid w:val="0"/>
      <w:color w:val="000000"/>
      <w:kern w:val="0"/>
      <w:sz w:val="20"/>
    </w:rPr>
  </w:style>
  <w:style w:type="paragraph" w:customStyle="1" w:styleId="TableHeader">
    <w:name w:val="Table Header"/>
    <w:basedOn w:val="HeaderTitle"/>
    <w:pPr>
      <w:keepNext/>
      <w:spacing w:before="120" w:after="120"/>
    </w:pPr>
  </w:style>
  <w:style w:type="paragraph" w:customStyle="1" w:styleId="HeaderTitle">
    <w:name w:val="Header Title"/>
    <w:basedOn w:val="IBMBody"/>
    <w:pPr>
      <w:spacing w:before="60" w:after="60" w:line="240" w:lineRule="auto"/>
      <w:jc w:val="left"/>
    </w:pPr>
    <w:rPr>
      <w:b/>
      <w:bCs/>
    </w:rPr>
  </w:style>
  <w:style w:type="paragraph" w:customStyle="1" w:styleId="IBMBody">
    <w:name w:val="IBM Body"/>
    <w:basedOn w:val="Normal"/>
    <w:pPr>
      <w:spacing w:before="120" w:after="120" w:line="360" w:lineRule="auto"/>
      <w:jc w:val="both"/>
    </w:pPr>
    <w:rPr>
      <w:rFonts w:ascii="Arial" w:hAnsi="Arial"/>
      <w:kern w:val="0"/>
      <w:sz w:val="20"/>
      <w:szCs w:val="24"/>
    </w:rPr>
  </w:style>
  <w:style w:type="paragraph" w:customStyle="1" w:styleId="TableBody">
    <w:name w:val="Table Body"/>
    <w:basedOn w:val="IBMBody"/>
    <w:pPr>
      <w:spacing w:before="60" w:after="60" w:line="240" w:lineRule="auto"/>
    </w:pPr>
    <w:rPr>
      <w:bCs/>
      <w:sz w:val="16"/>
    </w:rPr>
  </w:style>
  <w:style w:type="character" w:customStyle="1" w:styleId="pseditboxdisponly1">
    <w:name w:val="pseditbox_disponly1"/>
    <w:basedOn w:val="DefaultParagraphFont"/>
    <w:rPr>
      <w:rFonts w:ascii="Arial" w:hAnsi="Arial" w:cs="Arial" w:hint="default"/>
      <w:b w:val="0"/>
      <w:bCs w:val="0"/>
      <w:i w:val="0"/>
      <w:iCs w:val="0"/>
      <w:color w:val="000000"/>
      <w:sz w:val="18"/>
      <w:szCs w:val="18"/>
      <w:bdr w:val="none" w:sz="0" w:space="0" w:color="auto" w:frame="1"/>
    </w:rPr>
  </w:style>
  <w:style w:type="paragraph" w:styleId="BalloonText">
    <w:name w:val="Balloon Text"/>
    <w:basedOn w:val="Normal"/>
    <w:semiHidden/>
    <w:rsid w:val="00115C0E"/>
    <w:rPr>
      <w:rFonts w:ascii="Tahoma" w:hAnsi="Tahoma"/>
      <w:sz w:val="16"/>
      <w:szCs w:val="18"/>
    </w:rPr>
  </w:style>
  <w:style w:type="table" w:styleId="TableGrid">
    <w:name w:val="Table Grid"/>
    <w:basedOn w:val="TableNormal"/>
    <w:rsid w:val="00E609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ingA">
    <w:name w:val="Heading A"/>
    <w:basedOn w:val="Heading1"/>
    <w:rsid w:val="002C7D70"/>
    <w:pPr>
      <w:keepLines/>
      <w:pageBreakBefore/>
      <w:pBdr>
        <w:top w:val="single" w:sz="18" w:space="1" w:color="auto"/>
      </w:pBdr>
      <w:overflowPunct w:val="0"/>
      <w:autoSpaceDE w:val="0"/>
      <w:autoSpaceDN w:val="0"/>
      <w:adjustRightInd w:val="0"/>
      <w:spacing w:before="142" w:after="113"/>
      <w:ind w:left="652" w:hanging="652"/>
      <w:textAlignment w:val="baseline"/>
      <w:outlineLvl w:val="9"/>
    </w:pPr>
    <w:rPr>
      <w:rFonts w:cs="Angsana New"/>
      <w:kern w:val="28"/>
      <w:sz w:val="36"/>
    </w:rPr>
  </w:style>
  <w:style w:type="paragraph" w:customStyle="1" w:styleId="HeadingB">
    <w:name w:val="Heading B"/>
    <w:basedOn w:val="Heading2"/>
    <w:rsid w:val="002C7D70"/>
    <w:pPr>
      <w:pBdr>
        <w:top w:val="single" w:sz="6" w:space="1" w:color="auto"/>
      </w:pBdr>
      <w:overflowPunct w:val="0"/>
      <w:autoSpaceDE w:val="0"/>
      <w:autoSpaceDN w:val="0"/>
      <w:adjustRightInd w:val="0"/>
      <w:spacing w:before="425" w:after="113"/>
      <w:ind w:left="652" w:hanging="652"/>
      <w:textAlignment w:val="baseline"/>
      <w:outlineLvl w:val="9"/>
    </w:pPr>
    <w:rPr>
      <w:rFonts w:cs="Angsana New"/>
      <w:bCs w:val="0"/>
      <w:sz w:val="28"/>
    </w:rPr>
  </w:style>
  <w:style w:type="paragraph" w:customStyle="1" w:styleId="Editorscomments">
    <w:name w:val="Editor's comments"/>
    <w:basedOn w:val="Normal"/>
    <w:rsid w:val="002C7D70"/>
    <w:pPr>
      <w:overflowPunct w:val="0"/>
      <w:autoSpaceDE w:val="0"/>
      <w:autoSpaceDN w:val="0"/>
      <w:adjustRightInd w:val="0"/>
      <w:spacing w:after="120"/>
      <w:textAlignment w:val="baseline"/>
    </w:pPr>
    <w:rPr>
      <w:rFonts w:ascii="Arial" w:hAnsi="Arial"/>
      <w:b/>
      <w:bCs/>
      <w:color w:val="FF0000"/>
      <w:kern w:val="0"/>
      <w:sz w:val="20"/>
    </w:rPr>
  </w:style>
  <w:style w:type="paragraph" w:customStyle="1" w:styleId="Readerscomments">
    <w:name w:val="Reader's comments"/>
    <w:basedOn w:val="Normal"/>
    <w:rsid w:val="002C7D70"/>
    <w:pPr>
      <w:overflowPunct w:val="0"/>
      <w:autoSpaceDE w:val="0"/>
      <w:autoSpaceDN w:val="0"/>
      <w:adjustRightInd w:val="0"/>
      <w:spacing w:after="120"/>
      <w:textAlignment w:val="baseline"/>
    </w:pPr>
    <w:rPr>
      <w:rFonts w:ascii="Arial" w:hAnsi="Arial"/>
      <w:i/>
      <w:iCs/>
      <w:color w:val="CC00CC"/>
      <w:kern w:val="0"/>
      <w:sz w:val="20"/>
    </w:rPr>
  </w:style>
  <w:style w:type="paragraph" w:customStyle="1" w:styleId="CharCharCharCharCharCharCharCharCharCharCharChar">
    <w:name w:val="Char Char Char Char Char Char Char Char Char Char Char Char"/>
    <w:basedOn w:val="Normal"/>
    <w:rsid w:val="00931922"/>
    <w:pPr>
      <w:spacing w:after="160" w:line="240" w:lineRule="exact"/>
    </w:pPr>
    <w:rPr>
      <w:rFonts w:ascii="Tahoma" w:hAnsi="Tahoma"/>
      <w:kern w:val="0"/>
      <w:sz w:val="20"/>
      <w:lang w:val="en-AU"/>
    </w:rPr>
  </w:style>
  <w:style w:type="paragraph" w:customStyle="1" w:styleId="KHeading1">
    <w:name w:val="K Heading 1"/>
    <w:basedOn w:val="Heading1"/>
    <w:rsid w:val="003A3E72"/>
    <w:pPr>
      <w:keepLines/>
      <w:pageBreakBefore/>
      <w:pBdr>
        <w:top w:val="single" w:sz="18" w:space="1" w:color="auto"/>
      </w:pBdr>
      <w:overflowPunct w:val="0"/>
      <w:autoSpaceDE w:val="0"/>
      <w:autoSpaceDN w:val="0"/>
      <w:adjustRightInd w:val="0"/>
      <w:spacing w:before="142" w:after="113"/>
      <w:textAlignment w:val="baseline"/>
    </w:pPr>
    <w:rPr>
      <w:rFonts w:ascii="Arial Bold" w:hAnsi="Arial Bold" w:cs="FreesiaUPC"/>
      <w:bCs/>
      <w:szCs w:val="40"/>
      <w:lang w:bidi="th-TH"/>
    </w:rPr>
  </w:style>
  <w:style w:type="paragraph" w:customStyle="1" w:styleId="StyleHeading1SectionHeadingSectionSection2Section3Section4">
    <w:name w:val="Style Heading 1Section HeadingSectionSection2Section3Section4..."/>
    <w:basedOn w:val="Heading1"/>
    <w:rsid w:val="005D1321"/>
    <w:pPr>
      <w:pBdr>
        <w:top w:val="single" w:sz="18" w:space="1" w:color="auto"/>
      </w:pBdr>
      <w:spacing w:before="142" w:after="113"/>
    </w:pPr>
    <w:rPr>
      <w:rFonts w:eastAsia="Angsana New"/>
    </w:rPr>
  </w:style>
  <w:style w:type="paragraph" w:customStyle="1" w:styleId="KHeading2">
    <w:name w:val="K Heading 2"/>
    <w:basedOn w:val="Heading2"/>
    <w:link w:val="KHeading2Char"/>
    <w:rsid w:val="00B03410"/>
    <w:pPr>
      <w:pBdr>
        <w:top w:val="single" w:sz="6" w:space="1" w:color="auto"/>
      </w:pBdr>
      <w:overflowPunct w:val="0"/>
      <w:autoSpaceDE w:val="0"/>
      <w:autoSpaceDN w:val="0"/>
      <w:adjustRightInd w:val="0"/>
      <w:spacing w:before="425" w:after="113"/>
      <w:textAlignment w:val="baseline"/>
    </w:pPr>
    <w:rPr>
      <w:rFonts w:ascii="Arial Bold" w:hAnsi="Arial Bold" w:cs="FreesiaUPC"/>
      <w:szCs w:val="36"/>
      <w:lang w:bidi="th-TH"/>
    </w:rPr>
  </w:style>
  <w:style w:type="paragraph" w:customStyle="1" w:styleId="KBody">
    <w:name w:val="K Body"/>
    <w:basedOn w:val="BodyText3"/>
    <w:link w:val="KBodyChar"/>
    <w:rsid w:val="002500A7"/>
    <w:rPr>
      <w:rFonts w:ascii="Arial" w:hAnsi="Arial" w:cs="FreesiaUPC"/>
      <w:sz w:val="20"/>
      <w:szCs w:val="32"/>
      <w:lang w:bidi="th-TH"/>
    </w:rPr>
  </w:style>
  <w:style w:type="paragraph" w:customStyle="1" w:styleId="KFooter">
    <w:name w:val="K Footer"/>
    <w:basedOn w:val="Footer"/>
    <w:autoRedefine/>
    <w:rsid w:val="002500A7"/>
    <w:pPr>
      <w:ind w:right="29"/>
      <w:jc w:val="center"/>
    </w:pPr>
    <w:rPr>
      <w:rFonts w:ascii="Arial" w:hAnsi="Arial" w:cs="FreesiaUPC"/>
      <w:sz w:val="16"/>
      <w:szCs w:val="28"/>
    </w:rPr>
  </w:style>
  <w:style w:type="paragraph" w:customStyle="1" w:styleId="KHeader">
    <w:name w:val="K Header"/>
    <w:basedOn w:val="KFooter"/>
    <w:autoRedefine/>
    <w:rsid w:val="002500A7"/>
  </w:style>
  <w:style w:type="paragraph" w:customStyle="1" w:styleId="KHeading3">
    <w:name w:val="K Heading 3"/>
    <w:basedOn w:val="Heading3"/>
    <w:rsid w:val="00B03410"/>
    <w:rPr>
      <w:rFonts w:cs="FreesiaUPC"/>
      <w:b w:val="0"/>
      <w:bCs w:val="0"/>
      <w:sz w:val="20"/>
      <w:szCs w:val="32"/>
      <w:lang w:val="en-GB"/>
    </w:rPr>
  </w:style>
  <w:style w:type="paragraph" w:styleId="List2">
    <w:name w:val="List 2"/>
    <w:basedOn w:val="Normal"/>
    <w:rsid w:val="000B20E8"/>
    <w:pPr>
      <w:ind w:left="720" w:hanging="360"/>
    </w:pPr>
  </w:style>
  <w:style w:type="paragraph" w:customStyle="1" w:styleId="urdlist2">
    <w:name w:val="urd list 2"/>
    <w:basedOn w:val="Normal"/>
    <w:rsid w:val="000B20E8"/>
    <w:pPr>
      <w:numPr>
        <w:numId w:val="15"/>
      </w:numPr>
      <w:autoSpaceDE w:val="0"/>
      <w:autoSpaceDN w:val="0"/>
      <w:adjustRightInd w:val="0"/>
    </w:pPr>
    <w:rPr>
      <w:rFonts w:ascii="Arial" w:eastAsia="Arial Unicode MS" w:hAnsi="Arial" w:cs="CordiaUPC"/>
      <w:snapToGrid w:val="0"/>
      <w:color w:val="000000"/>
      <w:kern w:val="0"/>
      <w:sz w:val="20"/>
      <w:szCs w:val="28"/>
      <w:lang w:val="th-TH" w:eastAsia="th-TH" w:bidi="th-TH"/>
    </w:rPr>
  </w:style>
  <w:style w:type="paragraph" w:styleId="Title">
    <w:name w:val="Title"/>
    <w:basedOn w:val="Normal"/>
    <w:qFormat/>
    <w:rsid w:val="000B20E8"/>
    <w:pPr>
      <w:jc w:val="center"/>
    </w:pPr>
    <w:rPr>
      <w:rFonts w:ascii="Cordia New" w:eastAsia="Cordia New" w:hAnsi="Cordia New" w:cs="Cordia New"/>
      <w:b/>
      <w:bCs/>
      <w:color w:val="333333"/>
      <w:kern w:val="0"/>
      <w:sz w:val="40"/>
      <w:szCs w:val="40"/>
      <w:lang w:bidi="th-TH"/>
    </w:rPr>
  </w:style>
  <w:style w:type="character" w:customStyle="1" w:styleId="InstructionChar">
    <w:name w:val="Instruction Char"/>
    <w:basedOn w:val="DefaultParagraphFont"/>
    <w:rsid w:val="000B20E8"/>
    <w:rPr>
      <w:rFonts w:ascii="Arial Bold" w:eastAsia="Calibri" w:hAnsi="Arial Bold" w:cs="Angsana New"/>
      <w:b/>
      <w:bCs/>
      <w:i/>
      <w:color w:val="008000"/>
      <w:szCs w:val="28"/>
      <w:lang w:val="en-AU" w:eastAsia="en-US" w:bidi="th-TH"/>
    </w:rPr>
  </w:style>
  <w:style w:type="paragraph" w:customStyle="1" w:styleId="Instruction">
    <w:name w:val="Instruction"/>
    <w:basedOn w:val="Normal"/>
    <w:rsid w:val="000B20E8"/>
    <w:pPr>
      <w:spacing w:line="360" w:lineRule="auto"/>
      <w:jc w:val="both"/>
    </w:pPr>
    <w:rPr>
      <w:rFonts w:ascii="Arial Bold" w:eastAsia="Calibri" w:hAnsi="Arial Bold"/>
      <w:b/>
      <w:bCs/>
      <w:i/>
      <w:color w:val="008000"/>
      <w:kern w:val="0"/>
      <w:sz w:val="20"/>
      <w:szCs w:val="28"/>
      <w:lang w:val="en-AU" w:bidi="th-TH"/>
    </w:rPr>
  </w:style>
  <w:style w:type="paragraph" w:styleId="Caption">
    <w:name w:val="caption"/>
    <w:aliases w:val="Caption Char"/>
    <w:basedOn w:val="Normal"/>
    <w:next w:val="Normal"/>
    <w:qFormat/>
    <w:rsid w:val="0033077C"/>
    <w:pPr>
      <w:overflowPunct w:val="0"/>
      <w:autoSpaceDE w:val="0"/>
      <w:autoSpaceDN w:val="0"/>
      <w:adjustRightInd w:val="0"/>
      <w:spacing w:before="120" w:after="120"/>
      <w:textAlignment w:val="baseline"/>
    </w:pPr>
    <w:rPr>
      <w:rFonts w:ascii="Arial" w:hAnsi="Arial"/>
      <w:b/>
      <w:bCs/>
      <w:kern w:val="0"/>
      <w:sz w:val="20"/>
    </w:rPr>
  </w:style>
  <w:style w:type="character" w:customStyle="1" w:styleId="KHeading2Char">
    <w:name w:val="K Heading 2 Char"/>
    <w:basedOn w:val="DefaultParagraphFont"/>
    <w:link w:val="KHeading2"/>
    <w:rsid w:val="0033077C"/>
    <w:rPr>
      <w:rFonts w:ascii="Arial Bold" w:hAnsi="Arial Bold" w:cs="FreesiaUPC"/>
      <w:b/>
      <w:bCs/>
      <w:sz w:val="24"/>
      <w:szCs w:val="36"/>
    </w:rPr>
  </w:style>
  <w:style w:type="character" w:customStyle="1" w:styleId="KBodyChar">
    <w:name w:val="K Body Char"/>
    <w:basedOn w:val="DefaultParagraphFont"/>
    <w:link w:val="KBody"/>
    <w:rsid w:val="0033077C"/>
    <w:rPr>
      <w:rFonts w:ascii="Arial" w:hAnsi="Arial" w:cs="FreesiaUPC"/>
      <w:szCs w:val="32"/>
      <w:lang w:val="en-US" w:eastAsia="en-US" w:bidi="th-TH"/>
    </w:rPr>
  </w:style>
  <w:style w:type="paragraph" w:styleId="TableofFigures">
    <w:name w:val="table of figures"/>
    <w:basedOn w:val="Normal"/>
    <w:next w:val="Normal"/>
    <w:uiPriority w:val="99"/>
    <w:unhideWhenUsed/>
    <w:rsid w:val="000D50D5"/>
  </w:style>
  <w:style w:type="character" w:customStyle="1" w:styleId="BodyTextChar">
    <w:name w:val="Body Text Char"/>
    <w:aliases w:val="bt Char,heading3 Char,NCDOT Body Text Char,body text Char"/>
    <w:basedOn w:val="DefaultParagraphFont"/>
    <w:link w:val="BodyText"/>
    <w:rsid w:val="00F714F8"/>
    <w:rPr>
      <w:sz w:val="24"/>
      <w:lang w:bidi="ar-SA"/>
    </w:rPr>
  </w:style>
  <w:style w:type="character" w:customStyle="1" w:styleId="InstructionCharChar">
    <w:name w:val="Instruction Char Char"/>
    <w:basedOn w:val="DefaultParagraphFont"/>
    <w:rsid w:val="00B33EBB"/>
    <w:rPr>
      <w:rFonts w:ascii="Arial Bold" w:eastAsia="Calibri" w:hAnsi="Arial Bold" w:cs="Angsana New"/>
      <w:b/>
      <w:bCs/>
      <w:i/>
      <w:color w:val="008000"/>
      <w:szCs w:val="28"/>
      <w:lang w:val="en-AU" w:eastAsia="en-US" w:bidi="th-TH"/>
    </w:rPr>
  </w:style>
  <w:style w:type="paragraph" w:customStyle="1" w:styleId="CellIndentedBullet">
    <w:name w:val="Cell Indented Bullet"/>
    <w:basedOn w:val="Normal"/>
    <w:rsid w:val="00CA3FA7"/>
    <w:pPr>
      <w:numPr>
        <w:numId w:val="24"/>
      </w:numPr>
      <w:tabs>
        <w:tab w:val="clear" w:pos="530"/>
        <w:tab w:val="left" w:pos="357"/>
        <w:tab w:val="num" w:pos="648"/>
        <w:tab w:val="num" w:pos="794"/>
      </w:tabs>
      <w:spacing w:before="60" w:after="60"/>
      <w:ind w:left="340" w:hanging="340"/>
    </w:pPr>
    <w:rPr>
      <w:rFonts w:ascii="Arial" w:hAnsi="Arial"/>
      <w:kern w:val="0"/>
      <w:sz w:val="20"/>
      <w:lang w:val="en-AU" w:bidi="th-TH"/>
    </w:rPr>
  </w:style>
  <w:style w:type="character" w:styleId="HTMLCode">
    <w:name w:val="HTML Code"/>
    <w:basedOn w:val="DefaultParagraphFont"/>
    <w:uiPriority w:val="99"/>
    <w:semiHidden/>
    <w:unhideWhenUsed/>
    <w:rsid w:val="00CF181E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D61B8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2600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46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9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277994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06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57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47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15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26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2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47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7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94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403362">
          <w:marLeft w:val="187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285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2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14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54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7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40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7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8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9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61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9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6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828332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56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533">
          <w:marLeft w:val="187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493322">
          <w:marLeft w:val="187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50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7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Kbank\Kbank_Doc\DTP_(AppAcronym)_(ProjName)_V9.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998FAA9-B714-4F8C-8779-21BBEF151B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DTP_(AppAcronym)_(ProjName)_V9.9.dot</Template>
  <TotalTime>113</TotalTime>
  <Pages>18</Pages>
  <Words>3043</Words>
  <Characters>20543</Characters>
  <Application>Microsoft Office Word</Application>
  <DocSecurity>0</DocSecurity>
  <Lines>760</Lines>
  <Paragraphs>655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Detailed Test Plan</vt:lpstr>
    </vt:vector>
  </TitlesOfParts>
  <Manager>&lt;Reviewer/Manager&gt;</Manager>
  <Company>KASIKORNBANK PCL.</Company>
  <LinksUpToDate>false</LinksUpToDate>
  <CharactersWithSpaces>22931</CharactersWithSpaces>
  <SharedDoc>false</SharedDoc>
  <HLinks>
    <vt:vector size="96" baseType="variant">
      <vt:variant>
        <vt:i4>7602204</vt:i4>
      </vt:variant>
      <vt:variant>
        <vt:i4>195</vt:i4>
      </vt:variant>
      <vt:variant>
        <vt:i4>0</vt:i4>
      </vt:variant>
      <vt:variant>
        <vt:i4>5</vt:i4>
      </vt:variant>
      <vt:variant>
        <vt:lpwstr>mailto:xxxx@xxx.xx.xx</vt:lpwstr>
      </vt:variant>
      <vt:variant>
        <vt:lpwstr/>
      </vt:variant>
      <vt:variant>
        <vt:i4>7602204</vt:i4>
      </vt:variant>
      <vt:variant>
        <vt:i4>192</vt:i4>
      </vt:variant>
      <vt:variant>
        <vt:i4>0</vt:i4>
      </vt:variant>
      <vt:variant>
        <vt:i4>5</vt:i4>
      </vt:variant>
      <vt:variant>
        <vt:lpwstr>mailto:xxxx@xxx.xx.xx</vt:lpwstr>
      </vt:variant>
      <vt:variant>
        <vt:lpwstr/>
      </vt:variant>
      <vt:variant>
        <vt:i4>7602204</vt:i4>
      </vt:variant>
      <vt:variant>
        <vt:i4>189</vt:i4>
      </vt:variant>
      <vt:variant>
        <vt:i4>0</vt:i4>
      </vt:variant>
      <vt:variant>
        <vt:i4>5</vt:i4>
      </vt:variant>
      <vt:variant>
        <vt:lpwstr>mailto:xxxx@xxx.xx.xx</vt:lpwstr>
      </vt:variant>
      <vt:variant>
        <vt:lpwstr/>
      </vt:variant>
      <vt:variant>
        <vt:i4>7602204</vt:i4>
      </vt:variant>
      <vt:variant>
        <vt:i4>186</vt:i4>
      </vt:variant>
      <vt:variant>
        <vt:i4>0</vt:i4>
      </vt:variant>
      <vt:variant>
        <vt:i4>5</vt:i4>
      </vt:variant>
      <vt:variant>
        <vt:lpwstr>mailto:xxxx@xxx.xx.xx</vt:lpwstr>
      </vt:variant>
      <vt:variant>
        <vt:lpwstr/>
      </vt:variant>
      <vt:variant>
        <vt:i4>7602204</vt:i4>
      </vt:variant>
      <vt:variant>
        <vt:i4>183</vt:i4>
      </vt:variant>
      <vt:variant>
        <vt:i4>0</vt:i4>
      </vt:variant>
      <vt:variant>
        <vt:i4>5</vt:i4>
      </vt:variant>
      <vt:variant>
        <vt:lpwstr>mailto:xxxx@xxx.xx.xx</vt:lpwstr>
      </vt:variant>
      <vt:variant>
        <vt:lpwstr/>
      </vt:variant>
      <vt:variant>
        <vt:i4>7602204</vt:i4>
      </vt:variant>
      <vt:variant>
        <vt:i4>180</vt:i4>
      </vt:variant>
      <vt:variant>
        <vt:i4>0</vt:i4>
      </vt:variant>
      <vt:variant>
        <vt:i4>5</vt:i4>
      </vt:variant>
      <vt:variant>
        <vt:lpwstr>mailto:xxxx@xxx.xx.xx</vt:lpwstr>
      </vt:variant>
      <vt:variant>
        <vt:lpwstr/>
      </vt:variant>
      <vt:variant>
        <vt:i4>7602204</vt:i4>
      </vt:variant>
      <vt:variant>
        <vt:i4>177</vt:i4>
      </vt:variant>
      <vt:variant>
        <vt:i4>0</vt:i4>
      </vt:variant>
      <vt:variant>
        <vt:i4>5</vt:i4>
      </vt:variant>
      <vt:variant>
        <vt:lpwstr>mailto:xxxx@xxx.xx.xx</vt:lpwstr>
      </vt:variant>
      <vt:variant>
        <vt:lpwstr/>
      </vt:variant>
      <vt:variant>
        <vt:i4>7602204</vt:i4>
      </vt:variant>
      <vt:variant>
        <vt:i4>174</vt:i4>
      </vt:variant>
      <vt:variant>
        <vt:i4>0</vt:i4>
      </vt:variant>
      <vt:variant>
        <vt:i4>5</vt:i4>
      </vt:variant>
      <vt:variant>
        <vt:lpwstr>mailto:xxxx@xxx.xx.xx</vt:lpwstr>
      </vt:variant>
      <vt:variant>
        <vt:lpwstr/>
      </vt:variant>
      <vt:variant>
        <vt:i4>7602204</vt:i4>
      </vt:variant>
      <vt:variant>
        <vt:i4>171</vt:i4>
      </vt:variant>
      <vt:variant>
        <vt:i4>0</vt:i4>
      </vt:variant>
      <vt:variant>
        <vt:i4>5</vt:i4>
      </vt:variant>
      <vt:variant>
        <vt:lpwstr>mailto:xxxx@xxx.xx.xx</vt:lpwstr>
      </vt:variant>
      <vt:variant>
        <vt:lpwstr/>
      </vt:variant>
      <vt:variant>
        <vt:i4>2031673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_Toc286786514</vt:lpwstr>
      </vt:variant>
      <vt:variant>
        <vt:i4>2031673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_Toc286786513</vt:lpwstr>
      </vt:variant>
      <vt:variant>
        <vt:i4>2031673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_Toc286786512</vt:lpwstr>
      </vt:variant>
      <vt:variant>
        <vt:i4>2031673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_Toc286786511</vt:lpwstr>
      </vt:variant>
      <vt:variant>
        <vt:i4>2031673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_Toc286786510</vt:lpwstr>
      </vt:variant>
      <vt:variant>
        <vt:i4>1966137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_Toc286786509</vt:lpwstr>
      </vt:variant>
      <vt:variant>
        <vt:i4>1966137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_Toc286786508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Detailed Test Plan</dc:title>
  <dc:subject>&lt;Project Name&gt;</dc:subject>
  <dc:creator>DATAONE</dc:creator>
  <cp:keywords>&lt;Version&gt;</cp:keywords>
  <dc:description>&lt;Draft/Revised/Final&gt;</dc:description>
  <cp:lastModifiedBy>Mohamed Abdelmenem</cp:lastModifiedBy>
  <cp:revision>13</cp:revision>
  <cp:lastPrinted>2010-08-22T05:12:00Z</cp:lastPrinted>
  <dcterms:created xsi:type="dcterms:W3CDTF">2016-04-28T17:33:00Z</dcterms:created>
  <dcterms:modified xsi:type="dcterms:W3CDTF">2026-01-08T15:45:00Z</dcterms:modified>
  <cp:category>[Template1.1]</cp:category>
</cp:coreProperties>
</file>